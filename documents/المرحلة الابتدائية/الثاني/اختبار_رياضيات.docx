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78" w:type="dxa"/>
        <w:tblInd w:w="8546" w:type="dxa"/>
        <w:tblLook w:val="04A0" w:firstRow="1" w:lastRow="0" w:firstColumn="1" w:lastColumn="0" w:noHBand="0" w:noVBand="1"/>
      </w:tblPr>
      <w:tblGrid>
        <w:gridCol w:w="1678"/>
      </w:tblGrid>
      <w:tr w:rsidR="001269EA" w:rsidRPr="00E706D8" w14:paraId="3684652A" w14:textId="77777777" w:rsidTr="00B71046">
        <w:trPr>
          <w:trHeight w:val="587"/>
        </w:trPr>
        <w:tc>
          <w:tcPr>
            <w:tcW w:w="1678" w:type="dxa"/>
          </w:tcPr>
          <w:p w14:paraId="1EE0F0D9" w14:textId="77777777" w:rsidR="001269EA" w:rsidRDefault="001269EA" w:rsidP="00317196">
            <w:pPr>
              <w:rPr>
                <w:rtl/>
              </w:rPr>
            </w:pPr>
          </w:p>
        </w:tc>
      </w:tr>
      <w:tr w:rsidR="00E706D8" w:rsidRPr="00E706D8" w14:paraId="2CE9A2AE" w14:textId="77777777" w:rsidTr="00E706D8">
        <w:trPr>
          <w:trHeight w:val="569"/>
        </w:trPr>
        <w:tc>
          <w:tcPr>
            <w:tcW w:w="1678" w:type="dxa"/>
            <w:vAlign w:val="center"/>
          </w:tcPr>
          <w:p w14:paraId="1029C14F" w14:textId="77777777" w:rsidR="00E706D8" w:rsidRPr="00E706D8" w:rsidRDefault="00E706D8" w:rsidP="00B1637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40</w:t>
            </w:r>
          </w:p>
        </w:tc>
      </w:tr>
    </w:tbl>
    <w:p w14:paraId="1A12C2C8" w14:textId="3958CCA4" w:rsidR="00E706D8" w:rsidRPr="00320513" w:rsidRDefault="001269EA" w:rsidP="004A6558">
      <w:pPr>
        <w:rPr>
          <w:rtl/>
        </w:rPr>
      </w:pPr>
      <w:r w:rsidRPr="00A61C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40F391" wp14:editId="0BACB65A">
                <wp:simplePos x="0" y="0"/>
                <wp:positionH relativeFrom="margin">
                  <wp:posOffset>1485900</wp:posOffset>
                </wp:positionH>
                <wp:positionV relativeFrom="paragraph">
                  <wp:posOffset>-612140</wp:posOffset>
                </wp:positionV>
                <wp:extent cx="5034915" cy="618441"/>
                <wp:effectExtent l="0" t="0" r="6985" b="17145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34915" cy="6184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C8E77" w14:textId="1466FB5D" w:rsidR="00EA47AC" w:rsidRPr="002724D6" w:rsidRDefault="00EA47AC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الطالب/ة: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........................................................................... ا</w:t>
                            </w:r>
                            <w:r w:rsidRPr="002724D6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لصف:</w:t>
                            </w: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07AB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ثاني</w:t>
                            </w:r>
                            <w:r w:rsidR="00B23607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..........................</w:t>
                            </w:r>
                          </w:p>
                          <w:p w14:paraId="5C1F064F" w14:textId="4F8C6A09" w:rsidR="00B23607" w:rsidRPr="002724D6" w:rsidRDefault="00B23607" w:rsidP="00B23607">
                            <w:pPr>
                              <w:spacing w:after="12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رقم </w:t>
                            </w:r>
                            <w:bookmarkStart w:id="0" w:name="_Int_6LMKonx2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الجلوس :</w:t>
                            </w:r>
                            <w:bookmarkEnd w:id="0"/>
                            <w:r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A2E49" w:rsidRPr="002724D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0F391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117pt;margin-top:-48.2pt;width:396.45pt;height:48.7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" filled="f" strokecolor="black [3213]">
                <v:textbox>
                  <w:txbxContent>
                    <w:p w14:paraId="741C8E77" w14:textId="1466FB5D" w:rsidR="00EA47AC" w:rsidRPr="002724D6" w:rsidRDefault="00EA47AC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الطالب/ة: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........................................................................... ا</w:t>
                      </w:r>
                      <w:r w:rsidRPr="002724D6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لصف:</w:t>
                      </w: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A07AB7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ثاني</w:t>
                      </w:r>
                      <w:r w:rsidR="00B23607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..........................</w:t>
                      </w:r>
                    </w:p>
                    <w:p w14:paraId="5C1F064F" w14:textId="4F8C6A09" w:rsidR="00B23607" w:rsidRPr="002724D6" w:rsidRDefault="00B23607" w:rsidP="00B23607">
                      <w:pPr>
                        <w:spacing w:after="12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رقم </w:t>
                      </w:r>
                      <w:bookmarkStart w:id="1" w:name="_Int_6LMKonx2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الجلوس :</w:t>
                      </w:r>
                      <w:bookmarkEnd w:id="1"/>
                      <w:r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A2E49" w:rsidRPr="002724D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6370"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C87FA" wp14:editId="4DE18EEF">
                <wp:simplePos x="0" y="0"/>
                <wp:positionH relativeFrom="margin">
                  <wp:align>left</wp:align>
                </wp:positionH>
                <wp:positionV relativeFrom="paragraph">
                  <wp:posOffset>-1225550</wp:posOffset>
                </wp:positionV>
                <wp:extent cx="6743700" cy="304800"/>
                <wp:effectExtent l="0" t="0" r="19050" b="1905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B3E86EA" w14:textId="617DC583" w:rsidR="00EA47AC" w:rsidRPr="00255373" w:rsidRDefault="00EA47AC">
                            <w:pPr>
                              <w:rPr>
                                <w:rFonts w:asciiTheme="minorBidi" w:hAnsiTheme="minorBidi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              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اختبار نهائي لمادة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رياضيات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الفصل الدراسي </w:t>
                            </w:r>
                            <w:r w:rsidR="00255373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2" w:name="_Int_J4hP2myl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الدور</w:t>
                            </w:r>
                            <w:bookmarkEnd w:id="2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bookmarkStart w:id="3" w:name="_Int_Opn7X9fv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الأول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  <w:bookmarkEnd w:id="3"/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2A099E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</w:t>
                            </w:r>
                            <w:r w:rsidRPr="00B16370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عام 1447</w:t>
                            </w:r>
                            <w:r w:rsidRPr="00B1637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ه</w:t>
                            </w:r>
                            <w:r w:rsidR="00255373">
                              <w:rPr>
                                <w:rFonts w:ascii="Calibri" w:hAnsi="Calibri"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87FA" id="مربع نص 2" o:spid="_x0000_s1027" type="#_x0000_t202" style="position:absolute;left:0;text-align:left;margin-left:0;margin-top:-96.5pt;width:531pt;height:2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" fillcolor="white [3212]" strokecolor="black [3213]" strokeweight=".5pt">
                <v:textbox>
                  <w:txbxContent>
                    <w:p w14:paraId="3B3E86EA" w14:textId="617DC583" w:rsidR="00EA47AC" w:rsidRPr="00255373" w:rsidRDefault="00EA47AC">
                      <w:pPr>
                        <w:rPr>
                          <w:rFonts w:asciiTheme="minorBidi" w:hAnsiTheme="minorBidi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              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اختبار نهائي لمادة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رياضيات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الفصل الدراسي </w:t>
                      </w:r>
                      <w:r w:rsidR="00255373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الثاني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4" w:name="_Int_J4hP2myl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(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الدور</w:t>
                      </w:r>
                      <w:bookmarkEnd w:id="4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bookmarkStart w:id="5" w:name="_Int_Opn7X9fv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الأول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  <w:bookmarkEnd w:id="5"/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2A099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ل</w:t>
                      </w:r>
                      <w:r w:rsidRPr="00B16370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عام 1447</w:t>
                      </w:r>
                      <w:r w:rsidRPr="00B1637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rtl/>
                        </w:rPr>
                        <w:t>ه</w:t>
                      </w:r>
                      <w:r w:rsidR="00255373">
                        <w:rPr>
                          <w:rFonts w:ascii="Calibri" w:hAnsi="Calibri"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bidiVisual/>
        <w:tblW w:w="10566" w:type="dxa"/>
        <w:tblLook w:val="04A0" w:firstRow="1" w:lastRow="0" w:firstColumn="1" w:lastColumn="0" w:noHBand="0" w:noVBand="1"/>
      </w:tblPr>
      <w:tblGrid>
        <w:gridCol w:w="1760"/>
        <w:gridCol w:w="938"/>
        <w:gridCol w:w="3336"/>
        <w:gridCol w:w="1559"/>
        <w:gridCol w:w="1551"/>
        <w:gridCol w:w="1422"/>
      </w:tblGrid>
      <w:tr w:rsidR="00E706D8" w:rsidRPr="00E706D8" w14:paraId="57853FB6" w14:textId="77777777" w:rsidTr="002A099E">
        <w:trPr>
          <w:trHeight w:val="812"/>
        </w:trPr>
        <w:tc>
          <w:tcPr>
            <w:tcW w:w="1760" w:type="dxa"/>
            <w:vMerge w:val="restart"/>
            <w:shd w:val="clear" w:color="auto" w:fill="D9D9D9" w:themeFill="background1" w:themeFillShade="D9"/>
            <w:vAlign w:val="center"/>
          </w:tcPr>
          <w:p w14:paraId="5CC736C4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 السؤال</w:t>
            </w:r>
          </w:p>
        </w:tc>
        <w:tc>
          <w:tcPr>
            <w:tcW w:w="4274" w:type="dxa"/>
            <w:gridSpan w:val="2"/>
            <w:shd w:val="clear" w:color="auto" w:fill="D9D9D9" w:themeFill="background1" w:themeFillShade="D9"/>
            <w:vAlign w:val="center"/>
          </w:tcPr>
          <w:p w14:paraId="618CDB50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الدرجة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14:paraId="73C66B4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المصححة وتوقيعها</w:t>
            </w:r>
          </w:p>
        </w:tc>
        <w:tc>
          <w:tcPr>
            <w:tcW w:w="1551" w:type="dxa"/>
            <w:vMerge w:val="restart"/>
            <w:shd w:val="clear" w:color="auto" w:fill="D9D9D9" w:themeFill="background1" w:themeFillShade="D9"/>
            <w:vAlign w:val="center"/>
          </w:tcPr>
          <w:p w14:paraId="1E0F1748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المراجعة وتوقيعها</w:t>
            </w:r>
          </w:p>
        </w:tc>
        <w:tc>
          <w:tcPr>
            <w:tcW w:w="1422" w:type="dxa"/>
            <w:vMerge w:val="restart"/>
            <w:shd w:val="clear" w:color="auto" w:fill="D9D9D9" w:themeFill="background1" w:themeFillShade="D9"/>
            <w:vAlign w:val="center"/>
          </w:tcPr>
          <w:p w14:paraId="43FCE25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اسم المدققة وتوقيعها</w:t>
            </w:r>
          </w:p>
        </w:tc>
      </w:tr>
      <w:tr w:rsidR="00E706D8" w:rsidRPr="00E706D8" w14:paraId="54566406" w14:textId="77777777" w:rsidTr="00FD40DD">
        <w:trPr>
          <w:trHeight w:val="189"/>
        </w:trPr>
        <w:tc>
          <w:tcPr>
            <w:tcW w:w="1760" w:type="dxa"/>
            <w:vMerge/>
            <w:vAlign w:val="center"/>
          </w:tcPr>
          <w:p w14:paraId="2DEA03D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938" w:type="dxa"/>
            <w:vAlign w:val="bottom"/>
          </w:tcPr>
          <w:p w14:paraId="05A2C12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رقما</w:t>
            </w:r>
          </w:p>
        </w:tc>
        <w:tc>
          <w:tcPr>
            <w:tcW w:w="3336" w:type="dxa"/>
            <w:vAlign w:val="bottom"/>
          </w:tcPr>
          <w:p w14:paraId="4FD7B6E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كتابة</w:t>
            </w:r>
          </w:p>
        </w:tc>
        <w:tc>
          <w:tcPr>
            <w:tcW w:w="1559" w:type="dxa"/>
            <w:vMerge/>
            <w:vAlign w:val="center"/>
          </w:tcPr>
          <w:p w14:paraId="219174D2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Merge/>
            <w:vAlign w:val="center"/>
          </w:tcPr>
          <w:p w14:paraId="643B642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Merge/>
            <w:vAlign w:val="center"/>
          </w:tcPr>
          <w:p w14:paraId="557DC0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5465E8B1" w14:textId="77777777" w:rsidTr="002A099E">
        <w:trPr>
          <w:trHeight w:val="833"/>
        </w:trPr>
        <w:tc>
          <w:tcPr>
            <w:tcW w:w="1760" w:type="dxa"/>
            <w:vAlign w:val="center"/>
          </w:tcPr>
          <w:p w14:paraId="1148219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الأول</w:t>
            </w:r>
          </w:p>
        </w:tc>
        <w:tc>
          <w:tcPr>
            <w:tcW w:w="938" w:type="dxa"/>
            <w:vAlign w:val="center"/>
          </w:tcPr>
          <w:p w14:paraId="173D1E1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1EB7D40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4D3C67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712EF9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C7D77B3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6F8622C5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649C9FE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الثاني</w:t>
            </w:r>
          </w:p>
        </w:tc>
        <w:tc>
          <w:tcPr>
            <w:tcW w:w="938" w:type="dxa"/>
            <w:vAlign w:val="center"/>
          </w:tcPr>
          <w:p w14:paraId="67AF0CF9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191A52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B7A2E01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6943857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5E654E9F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4B83FF0D" w14:textId="77777777" w:rsidTr="002A099E">
        <w:trPr>
          <w:trHeight w:val="812"/>
        </w:trPr>
        <w:tc>
          <w:tcPr>
            <w:tcW w:w="1760" w:type="dxa"/>
            <w:vAlign w:val="center"/>
          </w:tcPr>
          <w:p w14:paraId="07F0C6D2" w14:textId="2753547B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السؤال الث</w:t>
            </w:r>
            <w:r w:rsidR="002A099E">
              <w:rPr>
                <w:rFonts w:hint="cs"/>
                <w:b/>
                <w:bCs/>
                <w:sz w:val="32"/>
                <w:szCs w:val="32"/>
                <w:rtl/>
              </w:rPr>
              <w:t>ا</w:t>
            </w: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لث</w:t>
            </w:r>
          </w:p>
        </w:tc>
        <w:tc>
          <w:tcPr>
            <w:tcW w:w="938" w:type="dxa"/>
            <w:vAlign w:val="center"/>
          </w:tcPr>
          <w:p w14:paraId="3B08254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336" w:type="dxa"/>
            <w:vAlign w:val="center"/>
          </w:tcPr>
          <w:p w14:paraId="428BF1F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9" w:type="dxa"/>
            <w:vAlign w:val="center"/>
          </w:tcPr>
          <w:p w14:paraId="0DCE2EE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551" w:type="dxa"/>
            <w:vAlign w:val="center"/>
          </w:tcPr>
          <w:p w14:paraId="39EB1BA8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22" w:type="dxa"/>
            <w:vAlign w:val="center"/>
          </w:tcPr>
          <w:p w14:paraId="0B90C28B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  <w:tr w:rsidR="00E706D8" w:rsidRPr="00E706D8" w14:paraId="75044A97" w14:textId="77777777" w:rsidTr="00E706D8">
        <w:trPr>
          <w:trHeight w:val="791"/>
        </w:trPr>
        <w:tc>
          <w:tcPr>
            <w:tcW w:w="1760" w:type="dxa"/>
            <w:vAlign w:val="center"/>
          </w:tcPr>
          <w:p w14:paraId="21DC642D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E706D8">
              <w:rPr>
                <w:rFonts w:hint="cs"/>
                <w:b/>
                <w:bCs/>
                <w:sz w:val="32"/>
                <w:szCs w:val="32"/>
                <w:rtl/>
              </w:rPr>
              <w:t>المجموع</w:t>
            </w:r>
          </w:p>
        </w:tc>
        <w:tc>
          <w:tcPr>
            <w:tcW w:w="938" w:type="dxa"/>
            <w:vAlign w:val="center"/>
          </w:tcPr>
          <w:p w14:paraId="1EFBCCA5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7868" w:type="dxa"/>
            <w:gridSpan w:val="4"/>
            <w:vAlign w:val="center"/>
          </w:tcPr>
          <w:p w14:paraId="3CE6958E" w14:textId="77777777" w:rsidR="00E706D8" w:rsidRPr="00E706D8" w:rsidRDefault="00E706D8" w:rsidP="00E706D8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</w:tr>
    </w:tbl>
    <w:p w14:paraId="041CB55D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E9D001B" w14:textId="27255BD9" w:rsidR="00D851DF" w:rsidRPr="00B61940" w:rsidRDefault="005F097D" w:rsidP="00D851DF">
      <w:pPr>
        <w:spacing w:after="0"/>
        <w:ind w:left="360"/>
        <w:rPr>
          <w:rFonts w:ascii="Arial" w:eastAsia="Times New Roman" w:hAnsi="Arial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4164D4" wp14:editId="6AC6006A">
                <wp:simplePos x="0" y="0"/>
                <wp:positionH relativeFrom="column">
                  <wp:posOffset>3046095</wp:posOffset>
                </wp:positionH>
                <wp:positionV relativeFrom="paragraph">
                  <wp:posOffset>0</wp:posOffset>
                </wp:positionV>
                <wp:extent cx="3600450" cy="1762125"/>
                <wp:effectExtent l="0" t="0" r="19050" b="15875"/>
                <wp:wrapNone/>
                <wp:docPr id="1398578792" name="مستطيل مستدير الزواي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1762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50A6E" w14:textId="77777777" w:rsidR="005F097D" w:rsidRPr="00B61940" w:rsidRDefault="005F097D" w:rsidP="005F097D">
                            <w:pPr>
                              <w:spacing w:after="0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6" w:name="_Int_ZaEuHOlh"/>
                            <w:r w:rsidRPr="004202BC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تعليمات 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الاختبار</w:t>
                            </w:r>
                            <w:bookmarkEnd w:id="6"/>
                            <w:r w:rsidRPr="00B61940"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</w:p>
                          <w:p w14:paraId="490DE0C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اقر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ئي السؤال جيداً قبل البدء في الإجابة.</w:t>
                            </w:r>
                          </w:p>
                          <w:p w14:paraId="3475CCD9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كتبي بخط واضح مع مراعاة نظافة الورقة.</w:t>
                            </w:r>
                          </w:p>
                          <w:p w14:paraId="26407966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لا تتركي سؤال بدون إجابة.</w:t>
                            </w:r>
                          </w:p>
                          <w:p w14:paraId="127E0C5C" w14:textId="77777777" w:rsidR="005F097D" w:rsidRPr="00B61940" w:rsidRDefault="005F097D" w:rsidP="005F097D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1940">
                              <w:rPr>
                                <w:rFonts w:ascii="Arial" w:eastAsia="Times New Roman" w:hAnsi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راجعي إجابتك أكثر من مرة قبل التسليم.</w:t>
                            </w:r>
                          </w:p>
                          <w:p w14:paraId="08ACD1C8" w14:textId="77777777" w:rsidR="005F097D" w:rsidRPr="000850C3" w:rsidRDefault="005F097D" w:rsidP="005F0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164D4" id="مستطيل مستدير الزوايا 20" o:spid="_x0000_s1028" style="position:absolute;left:0;text-align:left;margin-left:239.85pt;margin-top:0;width:283.5pt;height:138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" fillcolor="white [3201]" strokecolor="black [3200]" strokeweight="1pt">
                <v:stroke joinstyle="miter"/>
                <v:textbox>
                  <w:txbxContent>
                    <w:p w14:paraId="15250A6E" w14:textId="77777777" w:rsidR="005F097D" w:rsidRPr="00B61940" w:rsidRDefault="005F097D" w:rsidP="005F097D">
                      <w:pPr>
                        <w:spacing w:after="0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bookmarkStart w:id="7" w:name="_Int_ZaEuHOlh"/>
                      <w:r w:rsidRPr="004202BC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تعليمات 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 xml:space="preserve"> الاختبار</w:t>
                      </w:r>
                      <w:bookmarkEnd w:id="7"/>
                      <w:r w:rsidRPr="00B61940"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:</w:t>
                      </w:r>
                    </w:p>
                    <w:p w14:paraId="490DE0C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اقر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ئي السؤال جيداً قبل البدء في الإجابة.</w:t>
                      </w:r>
                    </w:p>
                    <w:p w14:paraId="3475CCD9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</w:t>
                      </w: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كتبي بخط واضح مع مراعاة نظافة الورقة.</w:t>
                      </w:r>
                    </w:p>
                    <w:p w14:paraId="26407966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لا تتركي سؤال بدون إجابة.</w:t>
                      </w:r>
                    </w:p>
                    <w:p w14:paraId="127E0C5C" w14:textId="77777777" w:rsidR="005F097D" w:rsidRPr="00B61940" w:rsidRDefault="005F097D" w:rsidP="005F097D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B61940">
                        <w:rPr>
                          <w:rFonts w:ascii="Arial" w:eastAsia="Times New Roman" w:hAnsi="Arial"/>
                          <w:b/>
                          <w:bCs/>
                          <w:sz w:val="28"/>
                          <w:szCs w:val="28"/>
                          <w:rtl/>
                        </w:rPr>
                        <w:t>راجعي إجابتك أكثر من مرة قبل التسليم.</w:t>
                      </w:r>
                    </w:p>
                    <w:p w14:paraId="08ACD1C8" w14:textId="77777777" w:rsidR="005F097D" w:rsidRPr="000850C3" w:rsidRDefault="005F097D" w:rsidP="005F09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0A3B2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4FEEAF4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489C4680" w14:textId="77777777" w:rsidR="00D851DF" w:rsidRDefault="00D851DF" w:rsidP="007C073A">
      <w:pPr>
        <w:rPr>
          <w:b/>
          <w:bCs/>
          <w:sz w:val="28"/>
          <w:szCs w:val="28"/>
          <w:rtl/>
        </w:rPr>
      </w:pPr>
    </w:p>
    <w:p w14:paraId="2650037F" w14:textId="77777777" w:rsidR="005F097D" w:rsidRDefault="007C073A" w:rsidP="007C073A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معلمات</w:t>
      </w:r>
      <w:r w:rsidR="00E706D8" w:rsidRPr="00E706D8">
        <w:rPr>
          <w:rFonts w:hint="cs"/>
          <w:b/>
          <w:bCs/>
          <w:sz w:val="28"/>
          <w:szCs w:val="28"/>
          <w:rtl/>
        </w:rPr>
        <w:t xml:space="preserve"> المادة:</w:t>
      </w:r>
      <w:r>
        <w:rPr>
          <w:rFonts w:hint="cs"/>
          <w:b/>
          <w:bCs/>
          <w:sz w:val="28"/>
          <w:szCs w:val="28"/>
          <w:rtl/>
        </w:rPr>
        <w:t xml:space="preserve"> مزهره المنتشري، لورا الحصيني.</w:t>
      </w:r>
      <w:r w:rsidR="00E706D8">
        <w:rPr>
          <w:rFonts w:hint="cs"/>
          <w:b/>
          <w:bCs/>
          <w:sz w:val="28"/>
          <w:szCs w:val="28"/>
          <w:rtl/>
        </w:rPr>
        <w:t xml:space="preserve">                         </w:t>
      </w:r>
    </w:p>
    <w:p w14:paraId="5E7B9FE6" w14:textId="77777777" w:rsidR="005F097D" w:rsidRDefault="005F097D" w:rsidP="007C073A">
      <w:pPr>
        <w:rPr>
          <w:b/>
          <w:bCs/>
          <w:sz w:val="28"/>
          <w:szCs w:val="28"/>
          <w:rtl/>
        </w:rPr>
      </w:pPr>
    </w:p>
    <w:p w14:paraId="51AE3A8F" w14:textId="77777777" w:rsidR="00DF256F" w:rsidRDefault="00DF256F" w:rsidP="005F097D">
      <w:pPr>
        <w:rPr>
          <w:b/>
          <w:bCs/>
          <w:sz w:val="28"/>
          <w:szCs w:val="28"/>
          <w:rtl/>
        </w:rPr>
      </w:pPr>
    </w:p>
    <w:p w14:paraId="015926E9" w14:textId="65EB1CCE" w:rsidR="005F097D" w:rsidRDefault="00E706D8" w:rsidP="00E342B6">
      <w:pPr>
        <w:rPr>
          <w:b/>
          <w:bCs/>
          <w:sz w:val="32"/>
          <w:szCs w:val="32"/>
          <w:rtl/>
        </w:rPr>
      </w:pPr>
      <w:r w:rsidRPr="0098115D">
        <w:rPr>
          <w:rFonts w:hint="cs"/>
          <w:b/>
          <w:bCs/>
          <w:sz w:val="32"/>
          <w:szCs w:val="32"/>
          <w:rtl/>
        </w:rPr>
        <w:t xml:space="preserve"> </w:t>
      </w:r>
      <w:r w:rsidR="005F097D" w:rsidRPr="0098115D">
        <w:rPr>
          <w:rFonts w:hint="cs"/>
          <w:b/>
          <w:bCs/>
          <w:sz w:val="32"/>
          <w:szCs w:val="32"/>
          <w:rtl/>
        </w:rPr>
        <w:t>معلم</w:t>
      </w:r>
      <w:r w:rsidR="00757B74" w:rsidRPr="0098115D">
        <w:rPr>
          <w:rFonts w:hint="cs"/>
          <w:b/>
          <w:bCs/>
          <w:sz w:val="32"/>
          <w:szCs w:val="32"/>
          <w:rtl/>
        </w:rPr>
        <w:t>ة</w:t>
      </w:r>
      <w:r w:rsidR="005F097D" w:rsidRPr="0098115D">
        <w:rPr>
          <w:rFonts w:hint="cs"/>
          <w:b/>
          <w:bCs/>
          <w:sz w:val="32"/>
          <w:szCs w:val="32"/>
          <w:rtl/>
        </w:rPr>
        <w:t xml:space="preserve"> </w:t>
      </w:r>
      <w:bookmarkStart w:id="8" w:name="_Int_ATqNzsu2"/>
      <w:r w:rsidR="005F097D" w:rsidRPr="0098115D">
        <w:rPr>
          <w:rFonts w:hint="cs"/>
          <w:b/>
          <w:bCs/>
          <w:sz w:val="32"/>
          <w:szCs w:val="32"/>
          <w:rtl/>
        </w:rPr>
        <w:t>المادة :</w:t>
      </w:r>
      <w:bookmarkEnd w:id="8"/>
      <w:r w:rsidR="005F097D" w:rsidRPr="0098115D">
        <w:rPr>
          <w:rFonts w:hint="cs"/>
          <w:b/>
          <w:bCs/>
          <w:sz w:val="32"/>
          <w:szCs w:val="32"/>
          <w:rtl/>
        </w:rPr>
        <w:t xml:space="preserve"> </w:t>
      </w:r>
      <w:r w:rsidR="00757B74" w:rsidRPr="0098115D">
        <w:rPr>
          <w:rFonts w:hint="cs"/>
          <w:b/>
          <w:bCs/>
          <w:sz w:val="32"/>
          <w:szCs w:val="32"/>
          <w:rtl/>
        </w:rPr>
        <w:t xml:space="preserve">منار القرني.                                </w:t>
      </w:r>
      <w:r w:rsidR="005F097D" w:rsidRPr="0098115D">
        <w:rPr>
          <w:rFonts w:hint="cs"/>
          <w:b/>
          <w:bCs/>
          <w:sz w:val="32"/>
          <w:szCs w:val="32"/>
          <w:rtl/>
        </w:rPr>
        <w:t xml:space="preserve"> </w:t>
      </w:r>
      <w:r w:rsidRPr="0098115D">
        <w:rPr>
          <w:rFonts w:hint="cs"/>
          <w:b/>
          <w:bCs/>
          <w:sz w:val="32"/>
          <w:szCs w:val="32"/>
          <w:rtl/>
        </w:rPr>
        <w:t xml:space="preserve">      </w:t>
      </w:r>
      <w:r w:rsidR="005F097D" w:rsidRPr="0098115D">
        <w:rPr>
          <w:rFonts w:hint="cs"/>
          <w:b/>
          <w:bCs/>
          <w:sz w:val="32"/>
          <w:szCs w:val="32"/>
          <w:rtl/>
        </w:rPr>
        <w:t xml:space="preserve">       </w:t>
      </w:r>
      <w:r w:rsidRPr="0098115D">
        <w:rPr>
          <w:rFonts w:hint="cs"/>
          <w:b/>
          <w:bCs/>
          <w:sz w:val="32"/>
          <w:szCs w:val="32"/>
          <w:rtl/>
        </w:rPr>
        <w:t>مديرة المدرسة</w:t>
      </w:r>
      <w:r w:rsidR="0098115D" w:rsidRPr="0098115D">
        <w:rPr>
          <w:rFonts w:hint="cs"/>
          <w:b/>
          <w:bCs/>
          <w:sz w:val="32"/>
          <w:szCs w:val="32"/>
          <w:rtl/>
        </w:rPr>
        <w:t>:……………</w:t>
      </w:r>
      <w:r w:rsidR="007C073A" w:rsidRPr="0098115D">
        <w:rPr>
          <w:rFonts w:hint="cs"/>
          <w:b/>
          <w:bCs/>
          <w:sz w:val="32"/>
          <w:szCs w:val="32"/>
          <w:rtl/>
        </w:rPr>
        <w:t>.</w:t>
      </w:r>
    </w:p>
    <w:p w14:paraId="76D6B8E9" w14:textId="77777777" w:rsidR="00E342B6" w:rsidRPr="0098115D" w:rsidRDefault="00E342B6" w:rsidP="00E342B6">
      <w:pPr>
        <w:rPr>
          <w:b/>
          <w:bCs/>
          <w:sz w:val="32"/>
          <w:szCs w:val="32"/>
          <w:rtl/>
        </w:rPr>
      </w:pPr>
    </w:p>
    <w:p w14:paraId="7F8C4399" w14:textId="4671CEDB" w:rsidR="00797F72" w:rsidRDefault="00381DEB" w:rsidP="00DF4A5A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A1BB99" wp14:editId="73DA8710">
                <wp:simplePos x="0" y="0"/>
                <wp:positionH relativeFrom="column">
                  <wp:posOffset>6350</wp:posOffset>
                </wp:positionH>
                <wp:positionV relativeFrom="paragraph">
                  <wp:posOffset>-170180</wp:posOffset>
                </wp:positionV>
                <wp:extent cx="936625" cy="469900"/>
                <wp:effectExtent l="0" t="0" r="15875" b="12700"/>
                <wp:wrapNone/>
                <wp:docPr id="45736100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CF82" w14:textId="519078F5" w:rsidR="00381DEB" w:rsidRPr="00946AD6" w:rsidRDefault="00B928BE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١٤/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1BB99" id="Rectangle: Rounded Corners 39" o:spid="_x0000_s1029" style="position:absolute;left:0;text-align:left;margin-left:.5pt;margin-top:-13.4pt;width:73.75pt;height:3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" fillcolor="white [3204]" strokecolor="#262626 [484]" strokeweight="1pt">
                <v:stroke joinstyle="miter"/>
                <v:textbox>
                  <w:txbxContent>
                    <w:p w14:paraId="7AD0CF82" w14:textId="519078F5" w:rsidR="00381DEB" w:rsidRPr="00946AD6" w:rsidRDefault="00B928BE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١٤/</w:t>
                      </w:r>
                    </w:p>
                  </w:txbxContent>
                </v:textbox>
              </v:roundrect>
            </w:pict>
          </mc:Fallback>
        </mc:AlternateContent>
      </w:r>
      <w:r w:rsidR="00366CA8" w:rsidRPr="00AF3456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F270C2" w:rsidRPr="004A2D50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الأول:</w:t>
      </w:r>
      <w:r w:rsidR="00F270C2" w:rsidRPr="00AF3456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3238B0E0" w14:textId="08B34C95" w:rsidR="00E920E9" w:rsidRDefault="00E920E9" w:rsidP="00DF4A5A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BBF4A5F" w14:textId="318851EF" w:rsidR="002C687D" w:rsidRPr="009C7DFA" w:rsidRDefault="00A428BB" w:rsidP="009C7DFA">
      <w:pPr>
        <w:pStyle w:val="ListParagraph"/>
        <w:numPr>
          <w:ilvl w:val="0"/>
          <w:numId w:val="16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عد النقود </w:t>
      </w:r>
      <w:r w:rsidR="00ED36EF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ثم اكتب المجموع في البطاقة:</w:t>
      </w:r>
    </w:p>
    <w:p w14:paraId="3BC6E065" w14:textId="64C28C08" w:rsidR="004F10C1" w:rsidRDefault="00040E94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87264" behindDoc="0" locked="0" layoutInCell="1" allowOverlap="1" wp14:anchorId="258DB4A4" wp14:editId="2AE8625E">
            <wp:simplePos x="0" y="0"/>
            <wp:positionH relativeFrom="column">
              <wp:posOffset>194153</wp:posOffset>
            </wp:positionH>
            <wp:positionV relativeFrom="paragraph">
              <wp:posOffset>106532</wp:posOffset>
            </wp:positionV>
            <wp:extent cx="2079321" cy="1163262"/>
            <wp:effectExtent l="0" t="0" r="3810" b="5715"/>
            <wp:wrapNone/>
            <wp:docPr id="90734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5615" name="Picture 90734561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9" b="1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842" cy="1163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7FC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49376" behindDoc="1" locked="0" layoutInCell="1" allowOverlap="1" wp14:anchorId="683FB1E2" wp14:editId="270CEF21">
            <wp:simplePos x="0" y="0"/>
            <wp:positionH relativeFrom="column">
              <wp:posOffset>2523995</wp:posOffset>
            </wp:positionH>
            <wp:positionV relativeFrom="paragraph">
              <wp:posOffset>106532</wp:posOffset>
            </wp:positionV>
            <wp:extent cx="3772590" cy="1240790"/>
            <wp:effectExtent l="0" t="0" r="0" b="3810"/>
            <wp:wrapNone/>
            <wp:docPr id="7220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3305" name="Picture 72202330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38" cy="124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53FAA" w14:textId="29094C58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544FDFC" w14:textId="7CB412F2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CCD3133" w14:textId="39E72FE7" w:rsidR="001A0DD3" w:rsidRDefault="001A0DD3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FDC0300" w14:textId="22D63215" w:rsidR="004A2D50" w:rsidRDefault="004A2D50" w:rsidP="004F10C1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</w:p>
    <w:p w14:paraId="2633EC40" w14:textId="5475DEA9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6FF09A6" w14:textId="09FD8259" w:rsidR="009C7DFA" w:rsidRDefault="004A2D50" w:rsidP="009C7DFA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</w:t>
      </w:r>
    </w:p>
    <w:p w14:paraId="3F93F446" w14:textId="5DA388D3" w:rsidR="00EE2431" w:rsidRPr="009C7DFA" w:rsidRDefault="009C7DFA" w:rsidP="009C7DFA">
      <w:pPr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</w:t>
      </w:r>
      <w:r w:rsidR="0002451B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EE2431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ب) </w:t>
      </w:r>
      <w:r w:rsidR="00394D6E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اكتب الكسر الدال عل</w:t>
      </w:r>
      <w:r w:rsidR="00095738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ى الأجزاء الملونة</w:t>
      </w:r>
      <w:r w:rsidR="002B0F13" w:rsidRPr="009C7DF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:</w:t>
      </w:r>
    </w:p>
    <w:p w14:paraId="2DBBAB83" w14:textId="633E08F4" w:rsidR="004F10C1" w:rsidRDefault="004C0022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86240" behindDoc="0" locked="0" layoutInCell="1" allowOverlap="1" wp14:anchorId="4B22F1BF" wp14:editId="45F499BA">
            <wp:simplePos x="0" y="0"/>
            <wp:positionH relativeFrom="column">
              <wp:posOffset>488950</wp:posOffset>
            </wp:positionH>
            <wp:positionV relativeFrom="paragraph">
              <wp:posOffset>113665</wp:posOffset>
            </wp:positionV>
            <wp:extent cx="5656634" cy="1193800"/>
            <wp:effectExtent l="0" t="0" r="0" b="0"/>
            <wp:wrapNone/>
            <wp:docPr id="873535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5892" name="Picture 873535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34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FE57" w14:textId="5ED9C3EB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AE651C6" w14:textId="652E8046" w:rsidR="004F10C1" w:rsidRDefault="004F10C1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B91212B" w14:textId="20E575C0" w:rsidR="004A2D50" w:rsidRDefault="004A2D50" w:rsidP="004F10C1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B2635B8" w14:textId="0D882861" w:rsidR="004A2D50" w:rsidRDefault="004A2D50" w:rsidP="002B0F13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</w:p>
    <w:p w14:paraId="64B4C760" w14:textId="51DC8BFC" w:rsidR="00CA432D" w:rsidRDefault="00CA432D" w:rsidP="00580386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2BC1B83" w14:textId="358BC7DA" w:rsidR="004A2D50" w:rsidRPr="004A2D50" w:rsidRDefault="004A2D50" w:rsidP="00ED5A03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</w:t>
      </w:r>
      <w:r w:rsidR="00ED5A03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</w:t>
      </w:r>
    </w:p>
    <w:p w14:paraId="0622937A" w14:textId="5F0967F0" w:rsidR="0057733C" w:rsidRDefault="0012378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</w:t>
      </w:r>
      <w:r w:rsidR="00A41B0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r w:rsidR="00D3516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قارن بين الأعداد مستعملًا ال</w:t>
      </w:r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إشارة المناسبة </w:t>
      </w:r>
      <w:bookmarkStart w:id="9" w:name="_Int_D26VRhUa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( &lt;</w:t>
      </w:r>
      <w:bookmarkEnd w:id="9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، </w:t>
      </w:r>
      <w:bookmarkStart w:id="10" w:name="_Int_4DuYADV4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&gt; ،</w:t>
      </w:r>
      <w:bookmarkEnd w:id="10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</w:t>
      </w:r>
      <w:bookmarkStart w:id="11" w:name="_Int_zAVbN65F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= )</w:t>
      </w:r>
      <w:bookmarkEnd w:id="11"/>
      <w:r w:rsidR="00603C4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:</w:t>
      </w:r>
    </w:p>
    <w:p w14:paraId="13261475" w14:textId="325F5EA3" w:rsidR="00B67328" w:rsidRDefault="00B67328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0DC5130" w14:textId="599490BF" w:rsidR="00EC279A" w:rsidRDefault="006D5465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1A74E5" wp14:editId="1548254A">
                <wp:simplePos x="0" y="0"/>
                <wp:positionH relativeFrom="column">
                  <wp:posOffset>579363</wp:posOffset>
                </wp:positionH>
                <wp:positionV relativeFrom="paragraph">
                  <wp:posOffset>180025</wp:posOffset>
                </wp:positionV>
                <wp:extent cx="401320" cy="401320"/>
                <wp:effectExtent l="0" t="0" r="17780" b="17780"/>
                <wp:wrapNone/>
                <wp:docPr id="13103921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40132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B2BEB" id="Oval 1" o:spid="_x0000_s1026" style="position:absolute;margin-left:45.6pt;margin-top:14.2pt;width:31.6pt;height:31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&#13;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4D56A0" wp14:editId="10319728">
                <wp:simplePos x="0" y="0"/>
                <wp:positionH relativeFrom="column">
                  <wp:posOffset>3117465</wp:posOffset>
                </wp:positionH>
                <wp:positionV relativeFrom="paragraph">
                  <wp:posOffset>182969</wp:posOffset>
                </wp:positionV>
                <wp:extent cx="401320" cy="401320"/>
                <wp:effectExtent l="0" t="0" r="17780" b="17780"/>
                <wp:wrapNone/>
                <wp:docPr id="8993754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40132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D9B627" id="Oval 1" o:spid="_x0000_s1026" style="position:absolute;margin-left:245.45pt;margin-top:14.4pt;width:31.6pt;height:31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&#13;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4B470F" wp14:editId="3E2EEC37">
                <wp:simplePos x="0" y="0"/>
                <wp:positionH relativeFrom="column">
                  <wp:posOffset>5584190</wp:posOffset>
                </wp:positionH>
                <wp:positionV relativeFrom="paragraph">
                  <wp:posOffset>182245</wp:posOffset>
                </wp:positionV>
                <wp:extent cx="401320" cy="401320"/>
                <wp:effectExtent l="0" t="0" r="17780" b="17780"/>
                <wp:wrapNone/>
                <wp:docPr id="12004890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40132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D4BB4" id="Oval 1" o:spid="_x0000_s1026" style="position:absolute;margin-left:439.7pt;margin-top:14.35pt;width:31.6pt;height:31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" fillcolor="white [3201]" strokecolor="black [3200]" strokeweight="1pt">
                <v:stroke joinstyle="miter"/>
              </v:oval>
            </w:pict>
          </mc:Fallback>
        </mc:AlternateContent>
      </w:r>
    </w:p>
    <w:p w14:paraId="04D10694" w14:textId="44CB3DE1" w:rsidR="00EC279A" w:rsidRPr="006C52BC" w:rsidRDefault="00D46809" w:rsidP="001233A2">
      <w:pPr>
        <w:spacing w:after="0" w:line="240" w:lineRule="auto"/>
        <w:jc w:val="center"/>
        <w:rPr>
          <w:rFonts w:asciiTheme="minorBidi" w:hAnsiTheme="minorBidi"/>
          <w:b/>
          <w:bCs/>
          <w:color w:val="000000" w:themeColor="text1"/>
          <w:spacing w:val="4"/>
          <w:sz w:val="36"/>
          <w:szCs w:val="36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٢٩٩</w:t>
      </w:r>
      <w:r w:rsidR="00AD7ABF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</w:t>
      </w:r>
      <w:r w:rsid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</w:t>
      </w:r>
      <w:r w:rsidR="00AD7ABF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٣٠٠</w:t>
      </w:r>
      <w:r w:rsidR="00AD7ABF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</w:t>
      </w:r>
      <w:r w:rsidR="006C52BC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      </w:t>
      </w:r>
      <w:r w:rsidR="00AD7ABF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٢١٠</w:t>
      </w:r>
      <w:r w:rsid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 </w:t>
      </w:r>
      <w:r w:rsidR="002739F5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</w:t>
      </w:r>
      <w:r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٢١٠</w:t>
      </w:r>
      <w:r w:rsidR="002739F5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</w:t>
      </w:r>
      <w:r w:rsidR="006C52BC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       </w:t>
      </w:r>
      <w:r w:rsidR="002739F5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٧٨٩  </w:t>
      </w:r>
      <w:r w:rsid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</w:t>
      </w:r>
      <w:r w:rsidR="002739F5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  </w:t>
      </w:r>
      <w:r w:rsidR="006C52BC" w:rsidRPr="006C52BC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٦٨٩</w:t>
      </w:r>
    </w:p>
    <w:p w14:paraId="36467F9F" w14:textId="5D9C545A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B559286" w14:textId="6B4AE7E9" w:rsidR="00D666E2" w:rsidRDefault="00D666E2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5CACF34" w14:textId="7E3828A0" w:rsidR="007C5868" w:rsidRPr="004A2D50" w:rsidRDefault="007C5868" w:rsidP="00281BD4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3216592E" w14:textId="3B78C79E" w:rsidR="007C5868" w:rsidRDefault="007C5868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د) </w:t>
      </w:r>
      <w:r w:rsidR="00A91E49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</w:t>
      </w:r>
      <w:r w:rsidR="001D24A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كتب الصورة التحليلية للعدد، ثم اكتبه:</w:t>
      </w:r>
    </w:p>
    <w:p w14:paraId="51222E0F" w14:textId="264EA786" w:rsidR="00EC279A" w:rsidRDefault="00C74BA4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6"/>
          <w:szCs w:val="36"/>
          <w:rtl/>
          <w:lang w:val="ar-SA"/>
        </w:rPr>
        <w:drawing>
          <wp:anchor distT="0" distB="0" distL="114300" distR="114300" simplePos="0" relativeHeight="251785216" behindDoc="0" locked="0" layoutInCell="1" allowOverlap="1" wp14:anchorId="5079A47F" wp14:editId="327D82F7">
            <wp:simplePos x="0" y="0"/>
            <wp:positionH relativeFrom="column">
              <wp:posOffset>399415</wp:posOffset>
            </wp:positionH>
            <wp:positionV relativeFrom="paragraph">
              <wp:posOffset>163195</wp:posOffset>
            </wp:positionV>
            <wp:extent cx="5854700" cy="1225550"/>
            <wp:effectExtent l="0" t="0" r="0" b="0"/>
            <wp:wrapNone/>
            <wp:docPr id="13207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585" name="Picture 132077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26848" w14:textId="5C4A2670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20CC643" w14:textId="40ADD580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FF1ACEE" w14:textId="38E4383F" w:rsidR="00A02D2C" w:rsidRDefault="00A02D2C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6730572" w14:textId="27601E7B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8B5FA39" w14:textId="2A76868C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332C18E" w14:textId="4531B556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B3B873D" w14:textId="77D9CED2" w:rsidR="00B42948" w:rsidRPr="004A2D50" w:rsidRDefault="00B42948" w:rsidP="00281BD4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0CA0E83F" w14:textId="07349D3A" w:rsidR="00EC279A" w:rsidRDefault="00575CD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هـ) </w:t>
      </w:r>
      <w:r w:rsidR="00C15CAC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</w:t>
      </w:r>
      <w:r w:rsidR="007E518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ستعملت هند العد بالمئات، فنسيت </w:t>
      </w:r>
      <w:r w:rsidR="00EC1EE2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عددان</w:t>
      </w:r>
      <w:r w:rsidR="00D37163"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  <w:t>:</w:t>
      </w:r>
    </w:p>
    <w:p w14:paraId="6E8133BC" w14:textId="654E140B" w:rsidR="007E5186" w:rsidRDefault="007E5186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8450325" w14:textId="3B6C99AD" w:rsidR="007E5186" w:rsidRPr="001859AA" w:rsidRDefault="00BD1EE2" w:rsidP="007E5186">
      <w:pPr>
        <w:spacing w:after="0" w:line="240" w:lineRule="auto"/>
        <w:ind w:left="360"/>
        <w:jc w:val="center"/>
        <w:rPr>
          <w:rFonts w:asciiTheme="minorBidi" w:hAnsiTheme="minorBidi"/>
          <w:b/>
          <w:bCs/>
          <w:color w:val="000000" w:themeColor="text1"/>
          <w:spacing w:val="4"/>
          <w:sz w:val="36"/>
          <w:szCs w:val="36"/>
          <w:rtl/>
        </w:rPr>
      </w:pPr>
      <w:bookmarkStart w:id="12" w:name="_Int_IeAJx0Re"/>
      <w:r>
        <w:rPr>
          <w:rFonts w:asciiTheme="minorBidi" w:hAnsiTheme="minorBidi" w:hint="eastAsia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65760" behindDoc="1" locked="0" layoutInCell="1" allowOverlap="1" wp14:anchorId="35613FEF" wp14:editId="43712F2C">
            <wp:simplePos x="0" y="0"/>
            <wp:positionH relativeFrom="column">
              <wp:posOffset>5000625</wp:posOffset>
            </wp:positionH>
            <wp:positionV relativeFrom="paragraph">
              <wp:posOffset>93980</wp:posOffset>
            </wp:positionV>
            <wp:extent cx="1601470" cy="1118870"/>
            <wp:effectExtent l="0" t="0" r="0" b="0"/>
            <wp:wrapNone/>
            <wp:docPr id="2020145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5910" name="Picture 20201459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3" w:name="_Int_rJEvqxTh"/>
      <w:r w:rsidR="00F14367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١١٠ ،</w:t>
      </w:r>
      <w:bookmarkEnd w:id="12"/>
      <w:bookmarkEnd w:id="13"/>
      <w:r w:rsidR="00F14367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</w:t>
      </w:r>
      <w:bookmarkStart w:id="14" w:name="_Int_DNz3YlFa"/>
      <w:r w:rsidR="00F14367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٢١٠ ،</w:t>
      </w:r>
      <w:bookmarkEnd w:id="14"/>
      <w:r w:rsidR="00F14367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</w:t>
      </w:r>
      <w:bookmarkStart w:id="15" w:name="_Int_q9mMVwvU"/>
      <w:r w:rsidR="001859AA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٣١٠ ،</w:t>
      </w:r>
      <w:bookmarkEnd w:id="15"/>
      <w:r w:rsidR="00EC1EE2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….</w:t>
      </w:r>
      <w:bookmarkStart w:id="16" w:name="_Int_7QQJuCeE"/>
      <w:r w:rsidR="00EC1EE2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.</w:t>
      </w:r>
      <w:r w:rsidR="001859AA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،</w:t>
      </w:r>
      <w:bookmarkEnd w:id="16"/>
      <w:r w:rsidR="001859AA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….</w:t>
      </w:r>
      <w:bookmarkStart w:id="17" w:name="_Int_J4plkBHc"/>
      <w:r w:rsidR="001859AA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>. ،</w:t>
      </w:r>
      <w:bookmarkEnd w:id="17"/>
      <w:r w:rsidR="001859AA" w:rsidRPr="001859AA">
        <w:rPr>
          <w:rFonts w:asciiTheme="minorBidi" w:hAnsiTheme="minorBidi" w:hint="cs"/>
          <w:b/>
          <w:bCs/>
          <w:color w:val="000000" w:themeColor="text1"/>
          <w:spacing w:val="4"/>
          <w:sz w:val="36"/>
          <w:szCs w:val="36"/>
          <w:rtl/>
        </w:rPr>
        <w:t xml:space="preserve"> ٦١٠</w:t>
      </w:r>
    </w:p>
    <w:p w14:paraId="08F3BF45" w14:textId="75CBE516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D349E94" w14:textId="2E649B70" w:rsidR="00EC279A" w:rsidRDefault="00EC279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1264EA6A" w14:textId="4B60A535" w:rsidR="00EC279A" w:rsidRDefault="00E342B6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eastAsia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F560B46" wp14:editId="37D2AB15">
                <wp:simplePos x="0" y="0"/>
                <wp:positionH relativeFrom="column">
                  <wp:posOffset>196850</wp:posOffset>
                </wp:positionH>
                <wp:positionV relativeFrom="paragraph">
                  <wp:posOffset>158750</wp:posOffset>
                </wp:positionV>
                <wp:extent cx="731520" cy="325120"/>
                <wp:effectExtent l="0" t="0" r="17780" b="30480"/>
                <wp:wrapNone/>
                <wp:docPr id="2019100068" name="Arrow: Curved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31520" cy="32512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D79CB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Arrow: Curved Up 3" o:spid="_x0000_s1026" type="#_x0000_t104" style="position:absolute;margin-left:15.5pt;margin-top:12.5pt;width:57.6pt;height:25.6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" adj="16800,20400,5400" fillcolor="white [3204]" strokecolor="#262626 [484]" strokeweight="1pt"/>
            </w:pict>
          </mc:Fallback>
        </mc:AlternateContent>
      </w:r>
    </w:p>
    <w:p w14:paraId="481EA762" w14:textId="6A654DA5" w:rsidR="00EC279A" w:rsidRDefault="00EC279A" w:rsidP="0018349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52400F8" w14:textId="55EEC9CD" w:rsidR="00EC279A" w:rsidRDefault="00FC7D75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 w:rsidRPr="00FC7D7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lastRenderedPageBreak/>
        <w:t>السؤال الثاني:</w:t>
      </w:r>
    </w:p>
    <w:p w14:paraId="1EC6EB0C" w14:textId="2601A454" w:rsidR="00B767AA" w:rsidRDefault="00B767AA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A93B415" w14:textId="01B226A6" w:rsidR="00FC7D75" w:rsidRPr="00B767AA" w:rsidRDefault="00B767AA" w:rsidP="00B767AA">
      <w:pPr>
        <w:pStyle w:val="ListParagraph"/>
        <w:numPr>
          <w:ilvl w:val="0"/>
          <w:numId w:val="18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حوط الإجابة الصحيحة:</w:t>
      </w:r>
    </w:p>
    <w:p w14:paraId="1F04A2B0" w14:textId="77777777" w:rsidR="003D3ECB" w:rsidRDefault="003D3ECB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B205F3" w14:paraId="414A7290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26C727B1" w14:textId="2809F3DF" w:rsidR="00B205F3" w:rsidRDefault="00A02710" w:rsidP="00455BC7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color w:val="000000" w:themeColor="text1"/>
                <w:spacing w:val="4"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D3600D9" wp14:editId="6B322868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-1091565</wp:posOffset>
                      </wp:positionV>
                      <wp:extent cx="936625" cy="469900"/>
                      <wp:effectExtent l="0" t="0" r="15875" b="12700"/>
                      <wp:wrapNone/>
                      <wp:docPr id="148923421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6625" cy="4699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1832BB" w14:textId="19F1380B" w:rsidR="00A02710" w:rsidRPr="00946AD6" w:rsidRDefault="00D5551D" w:rsidP="000C6C07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>١٣/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3600D9" id="_x0000_s1030" style="position:absolute;left:0;text-align:left;margin-left:-9.15pt;margin-top:-85.95pt;width:73.75pt;height:3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" fillcolor="white [3204]" strokecolor="#262626 [484]" strokeweight="1pt">
                      <v:stroke joinstyle="miter"/>
                      <v:textbox>
                        <w:txbxContent>
                          <w:p w14:paraId="5E1832BB" w14:textId="19F1380B" w:rsidR="00A02710" w:rsidRPr="00946AD6" w:rsidRDefault="00D5551D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١٣/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205F3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١-قدر الوقت اللاز</w:t>
            </w:r>
            <w:r w:rsidR="00BE3DFC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م للعب مباراة كرة قدم: </w:t>
            </w:r>
          </w:p>
        </w:tc>
      </w:tr>
      <w:tr w:rsidR="00BE3DFC" w14:paraId="5BB9B400" w14:textId="77777777" w:rsidTr="00BE3DFC">
        <w:trPr>
          <w:trHeight w:val="929"/>
        </w:trPr>
        <w:tc>
          <w:tcPr>
            <w:tcW w:w="10097" w:type="dxa"/>
            <w:vAlign w:val="center"/>
          </w:tcPr>
          <w:p w14:paraId="6019E02B" w14:textId="1E3EEE0D" w:rsidR="00BE3DFC" w:rsidRPr="00BE3DFC" w:rsidRDefault="00BE3DFC" w:rsidP="00BE3DFC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ثانية واحدة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8E4D3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 </w:t>
            </w:r>
            <w:r w:rsidR="008E4D3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دقيقة واحدة</w:t>
            </w:r>
            <w:r w:rsidR="008E4D3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-  </w:t>
            </w:r>
            <w:r w:rsidR="008E4D3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ساعة واحدة</w:t>
            </w:r>
          </w:p>
        </w:tc>
      </w:tr>
    </w:tbl>
    <w:p w14:paraId="08E64610" w14:textId="06661A76" w:rsidR="00886738" w:rsidRDefault="00886738" w:rsidP="008E4D3F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886738" w14:paraId="67F29A77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051A95D4" w14:textId="2CAF742C" w:rsidR="00886738" w:rsidRDefault="00886738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٢- إذا كان الأمس </w:t>
            </w:r>
            <w:r w:rsidR="002872E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هو </w:t>
            </w:r>
            <w:r w:rsidR="00DE102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الثلاثاء</w:t>
            </w:r>
            <w:r w:rsidR="002872E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فاليوم……</w:t>
            </w:r>
          </w:p>
        </w:tc>
      </w:tr>
      <w:tr w:rsidR="00886738" w14:paraId="23367762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611CA6C3" w14:textId="4C3A4200" w:rsidR="00886738" w:rsidRPr="00BE3DFC" w:rsidRDefault="00F54472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eastAsia"/>
                <w:color w:val="000000" w:themeColor="text1"/>
                <w:spacing w:val="4"/>
                <w:sz w:val="32"/>
                <w:szCs w:val="32"/>
                <w:rtl/>
              </w:rPr>
              <w:t>الإثنين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88673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88673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847B1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الأربعاء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88673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bookmarkStart w:id="18" w:name="_Int_eTusWbNW"/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847B1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88673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  <w:r w:rsidR="0088673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bookmarkEnd w:id="18"/>
            <w:r w:rsidR="00847B1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الأحد       </w:t>
            </w:r>
          </w:p>
        </w:tc>
      </w:tr>
    </w:tbl>
    <w:p w14:paraId="407C0A7C" w14:textId="77777777" w:rsidR="003D3ECB" w:rsidRDefault="003D3ECB" w:rsidP="00A56800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A56800" w14:paraId="52D982CF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0B157FEE" w14:textId="41F3D1C7" w:rsidR="00A56800" w:rsidRDefault="00EA72B7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٣- شكل مستوي عدد أضلاعه </w:t>
            </w:r>
            <w:r w:rsidR="00DA6D15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٦</w:t>
            </w: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وعدد رؤوسه </w:t>
            </w:r>
            <w:r w:rsidR="00DA6D15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٦</w:t>
            </w:r>
            <w:r w:rsidR="00580FA9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هو …..</w:t>
            </w:r>
          </w:p>
        </w:tc>
      </w:tr>
      <w:tr w:rsidR="00A56800" w14:paraId="1EBC5095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7D7C259F" w14:textId="224751F6" w:rsidR="00A56800" w:rsidRPr="00BE3DFC" w:rsidRDefault="00DA6D15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السداسي</w:t>
            </w:r>
            <w:r w:rsidR="00A5680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A5680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A5680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580FA9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الدائرة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A5680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A5680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A5680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580FA9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المربع</w:t>
            </w:r>
          </w:p>
        </w:tc>
      </w:tr>
    </w:tbl>
    <w:p w14:paraId="487A7FBE" w14:textId="77777777" w:rsidR="003D3ECB" w:rsidRDefault="003D3ECB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2247E8" w14:paraId="5C5D3614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642E3968" w14:textId="641FB484" w:rsidR="002247E8" w:rsidRDefault="002247E8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٤- العدد " </w:t>
            </w:r>
            <w:r w:rsidR="0058596B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خمس مئة</w:t>
            </w:r>
            <w:r w:rsidR="00FA17B1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وستة وثلاثون </w:t>
            </w:r>
            <w:r w:rsidR="00DA68C3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" يكتب بالأرقام:</w:t>
            </w:r>
          </w:p>
        </w:tc>
      </w:tr>
      <w:tr w:rsidR="002247E8" w14:paraId="6AB7113C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7EF07B4C" w14:textId="2CEEAABB" w:rsidR="002247E8" w:rsidRPr="00BE3DFC" w:rsidRDefault="00021636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٦٥٣</w:t>
            </w:r>
            <w:r w:rsidR="002247E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2247E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2247E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FA17B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٥٣٦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2247E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2247E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2247E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FA17B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٦٣٣</w:t>
            </w:r>
          </w:p>
        </w:tc>
      </w:tr>
    </w:tbl>
    <w:p w14:paraId="35C8DFE3" w14:textId="77777777" w:rsidR="003D3ECB" w:rsidRDefault="003D3ECB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577B62" w14:paraId="49BDB5B8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10D4AB56" w14:textId="05F08929" w:rsidR="00577B62" w:rsidRDefault="00577B62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٥- </w:t>
            </w:r>
            <w:r w:rsidR="00FE5045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وحدة قياس الطول هي</w:t>
            </w:r>
            <w:r w:rsidR="00AA0BD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:</w:t>
            </w:r>
          </w:p>
        </w:tc>
      </w:tr>
      <w:tr w:rsidR="00577B62" w14:paraId="77391257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0DF12585" w14:textId="33DC6F87" w:rsidR="00577B62" w:rsidRPr="00BE3DFC" w:rsidRDefault="00D4565A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الل</w:t>
            </w:r>
            <w:r w:rsidR="00F51607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تر</w:t>
            </w:r>
            <w:r w:rsidR="00577B6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577B6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577B6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947F6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الجرام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577B6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577B6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577B6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87041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السن</w:t>
            </w:r>
            <w:r w:rsidR="00947F6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تيميتر</w:t>
            </w:r>
          </w:p>
        </w:tc>
      </w:tr>
    </w:tbl>
    <w:p w14:paraId="57538BAE" w14:textId="77777777" w:rsidR="003D3ECB" w:rsidRDefault="003D3ECB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0715B4" w14:paraId="005AF66E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607840CE" w14:textId="6BDC04FD" w:rsidR="000715B4" w:rsidRDefault="00CF017F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٦- القيمة المنزلية للعد ال</w:t>
            </w:r>
            <w:r w:rsidR="00822EA9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مظلل</w:t>
            </w:r>
            <w:r w:rsidR="007321A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822EA9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BB73D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40"/>
                <w:szCs w:val="40"/>
                <w:highlight w:val="lightGray"/>
                <w:rtl/>
              </w:rPr>
              <w:t>٦</w:t>
            </w:r>
            <w:r w:rsidR="00BB73D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40"/>
                <w:szCs w:val="40"/>
                <w:rtl/>
              </w:rPr>
              <w:t>٨٥</w:t>
            </w:r>
          </w:p>
        </w:tc>
      </w:tr>
      <w:tr w:rsidR="000715B4" w14:paraId="44AC1CFD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3CAC9A66" w14:textId="2AB23DAC" w:rsidR="000715B4" w:rsidRPr="00BE3DFC" w:rsidRDefault="00BB73DF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٦</w:t>
            </w:r>
            <w:r w:rsidR="00FC0D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FC0D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٦٠٠</w:t>
            </w:r>
            <w:r w:rsidR="00FC0D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FC0D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0715B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  <w:r w:rsidR="000715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٦٠</w:t>
            </w:r>
          </w:p>
        </w:tc>
      </w:tr>
    </w:tbl>
    <w:p w14:paraId="358EDE41" w14:textId="77777777" w:rsidR="003D3ECB" w:rsidRDefault="003D3ECB" w:rsidP="00455BC7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B767AA" w14:paraId="3FA27211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2A815B90" w14:textId="3DC22663" w:rsidR="00B767AA" w:rsidRDefault="00B767AA" w:rsidP="00281BD4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٧</w:t>
            </w:r>
            <w:r w:rsidR="002E563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- </w:t>
            </w:r>
            <w:r w:rsidR="005B54ED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كم</w:t>
            </w:r>
            <w:r w:rsidR="00EA07F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ورقة نقدية من فئة </w:t>
            </w:r>
            <w:bookmarkStart w:id="19" w:name="_Int_lNhe9Cck"/>
            <w:r w:rsidR="00EA07F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( ١٠</w:t>
            </w:r>
            <w:bookmarkEnd w:id="19"/>
            <w:r w:rsidR="00EA07F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bookmarkStart w:id="20" w:name="_Int_p0OO5Xa0"/>
            <w:r w:rsidR="00EA07F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ريال )</w:t>
            </w:r>
            <w:bookmarkEnd w:id="20"/>
            <w:r w:rsidR="00EA07F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احتاج لأكون ١٠٠ ريال</w:t>
            </w:r>
            <w:r w:rsidR="009F6C80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؟</w:t>
            </w:r>
          </w:p>
        </w:tc>
      </w:tr>
      <w:tr w:rsidR="00B767AA" w14:paraId="28A4DBFA" w14:textId="77777777" w:rsidTr="00281BD4">
        <w:trPr>
          <w:trHeight w:val="929"/>
        </w:trPr>
        <w:tc>
          <w:tcPr>
            <w:tcW w:w="10097" w:type="dxa"/>
            <w:vAlign w:val="center"/>
          </w:tcPr>
          <w:p w14:paraId="55FEBCFB" w14:textId="2D2335DA" w:rsidR="00B767AA" w:rsidRPr="00BE3DFC" w:rsidRDefault="006B5D0E" w:rsidP="00281BD4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١٠</w:t>
            </w:r>
            <w:r w:rsidR="009F6C8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ورقات</w:t>
            </w:r>
            <w:r w:rsidR="00B767AA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B767AA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B767AA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٥</w:t>
            </w:r>
            <w:r w:rsidR="00A0271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ورقات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B767AA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767AA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B767AA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A0271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١٥ ورقة</w:t>
            </w:r>
          </w:p>
        </w:tc>
      </w:tr>
    </w:tbl>
    <w:p w14:paraId="72D5DB4B" w14:textId="149BEBF4" w:rsidR="00F51607" w:rsidRDefault="00F5160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192CF8" w14:paraId="54B7575F" w14:textId="77777777" w:rsidTr="00C0477E">
        <w:trPr>
          <w:trHeight w:val="598"/>
        </w:trPr>
        <w:tc>
          <w:tcPr>
            <w:tcW w:w="10097" w:type="dxa"/>
            <w:vAlign w:val="center"/>
          </w:tcPr>
          <w:p w14:paraId="04769824" w14:textId="40127149" w:rsidR="00192CF8" w:rsidRDefault="000751D9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٨- ناتج </w:t>
            </w:r>
            <w:r w:rsidR="00ED3A30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جمع</w:t>
            </w: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المئات </w:t>
            </w:r>
            <w:r w:rsidR="00BB73D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٧٠٠</w:t>
            </w:r>
            <w:r w:rsidR="00941450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ED3A30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+</w:t>
            </w:r>
            <w:r w:rsidR="00114721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BB73D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٣٠٠</w:t>
            </w: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=</w:t>
            </w:r>
            <w:r w:rsidR="00941450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…..</w:t>
            </w:r>
          </w:p>
        </w:tc>
      </w:tr>
      <w:tr w:rsidR="00192CF8" w14:paraId="4335466B" w14:textId="77777777" w:rsidTr="00A0037F">
        <w:trPr>
          <w:trHeight w:val="929"/>
        </w:trPr>
        <w:tc>
          <w:tcPr>
            <w:tcW w:w="10097" w:type="dxa"/>
            <w:vAlign w:val="center"/>
          </w:tcPr>
          <w:p w14:paraId="189FBD7E" w14:textId="15210F78" w:rsidR="00192CF8" w:rsidRPr="00BE3DFC" w:rsidRDefault="00ED3A30" w:rsidP="00A0037F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١٠</w:t>
            </w:r>
            <w:r w:rsidR="000A1C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192CF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192CF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192CF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١٠٠٠</w:t>
            </w:r>
            <w:r w:rsidR="000A1C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192CF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192CF8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192CF8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0A1C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١٠٠ </w:t>
            </w:r>
          </w:p>
        </w:tc>
      </w:tr>
    </w:tbl>
    <w:p w14:paraId="7E10A3D5" w14:textId="1B034B86" w:rsidR="00F51607" w:rsidRDefault="00F5160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941450" w14:paraId="6237A482" w14:textId="77777777" w:rsidTr="0068087E">
        <w:trPr>
          <w:trHeight w:val="969"/>
        </w:trPr>
        <w:tc>
          <w:tcPr>
            <w:tcW w:w="10097" w:type="dxa"/>
            <w:vAlign w:val="center"/>
          </w:tcPr>
          <w:p w14:paraId="4273740B" w14:textId="61E7C5FA" w:rsidR="00941450" w:rsidRDefault="00125033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٩</w:t>
            </w:r>
            <w:r w:rsidR="001B596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- وحدة القياس الأنسب لقياس</w:t>
            </w:r>
            <w:r w:rsidR="00624F35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سعة</w:t>
            </w:r>
            <w:r w:rsidR="001B596F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bookmarkStart w:id="21" w:name="_Int_TpqLVjoQ"/>
            <w:r w:rsidR="00346AE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( قدر</w:t>
            </w:r>
            <w:bookmarkEnd w:id="21"/>
            <w:r w:rsidR="00346AE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bookmarkStart w:id="22" w:name="_Int_sERO9g6P"/>
            <w:r w:rsidR="00346AE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الطبخ )</w:t>
            </w:r>
            <w:bookmarkEnd w:id="22"/>
            <w:r w:rsidR="00346AE8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هي:</w:t>
            </w:r>
          </w:p>
        </w:tc>
      </w:tr>
      <w:tr w:rsidR="00941450" w14:paraId="529CE6EA" w14:textId="77777777" w:rsidTr="00A0037F">
        <w:trPr>
          <w:trHeight w:val="929"/>
        </w:trPr>
        <w:tc>
          <w:tcPr>
            <w:tcW w:w="10097" w:type="dxa"/>
            <w:vAlign w:val="center"/>
          </w:tcPr>
          <w:p w14:paraId="0BAEF941" w14:textId="1370CF55" w:rsidR="00941450" w:rsidRPr="00BE3DFC" w:rsidRDefault="00B26F64" w:rsidP="00A0037F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noProof/>
                <w:color w:val="000000" w:themeColor="text1"/>
                <w:spacing w:val="4"/>
                <w:sz w:val="32"/>
                <w:szCs w:val="32"/>
                <w:rtl/>
                <w:lang w:val="ar-SA"/>
              </w:rPr>
              <w:drawing>
                <wp:anchor distT="0" distB="0" distL="114300" distR="114300" simplePos="0" relativeHeight="251768832" behindDoc="1" locked="0" layoutInCell="1" allowOverlap="1" wp14:anchorId="5CD43787" wp14:editId="13080684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-793115</wp:posOffset>
                  </wp:positionV>
                  <wp:extent cx="881380" cy="614045"/>
                  <wp:effectExtent l="0" t="0" r="0" b="0"/>
                  <wp:wrapNone/>
                  <wp:docPr id="1613451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51515" name="Picture 161345151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B73D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السنتيمتر</w:t>
            </w:r>
            <w:r w:rsidR="0068087E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</w:t>
            </w:r>
            <w:r w:rsidR="0094145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94145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68087E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</w:t>
            </w:r>
            <w:r w:rsidR="0094145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0D0EB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المللتر</w:t>
            </w:r>
            <w:r w:rsidR="0068087E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94145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941450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94145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BB73D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اللتر</w:t>
            </w:r>
          </w:p>
        </w:tc>
      </w:tr>
    </w:tbl>
    <w:p w14:paraId="028A44AA" w14:textId="655C79D3" w:rsidR="00F51607" w:rsidRDefault="00F5160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0C65C6" w14:paraId="477FA65D" w14:textId="77777777" w:rsidTr="00A0037F">
        <w:trPr>
          <w:trHeight w:val="969"/>
        </w:trPr>
        <w:tc>
          <w:tcPr>
            <w:tcW w:w="10097" w:type="dxa"/>
            <w:vAlign w:val="center"/>
          </w:tcPr>
          <w:p w14:paraId="2280EFE3" w14:textId="60F9543A" w:rsidR="000C65C6" w:rsidRDefault="000C65C6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١٠- ال</w:t>
            </w:r>
            <w:r w:rsidR="00377C67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مجسم              يسمى …..</w:t>
            </w:r>
          </w:p>
        </w:tc>
      </w:tr>
      <w:tr w:rsidR="000C65C6" w14:paraId="2A06F515" w14:textId="77777777" w:rsidTr="00A0037F">
        <w:trPr>
          <w:trHeight w:val="929"/>
        </w:trPr>
        <w:tc>
          <w:tcPr>
            <w:tcW w:w="10097" w:type="dxa"/>
            <w:vAlign w:val="center"/>
          </w:tcPr>
          <w:p w14:paraId="071E21E5" w14:textId="0BC9105B" w:rsidR="000C65C6" w:rsidRPr="00BE3DFC" w:rsidRDefault="00675041" w:rsidP="00A0037F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noProof/>
                <w:color w:val="000000" w:themeColor="text1"/>
                <w:spacing w:val="4"/>
                <w:sz w:val="32"/>
                <w:szCs w:val="32"/>
                <w:rtl/>
                <w:lang w:val="ar-SA"/>
              </w:rPr>
              <w:drawing>
                <wp:anchor distT="0" distB="0" distL="114300" distR="114300" simplePos="0" relativeHeight="251769856" behindDoc="1" locked="0" layoutInCell="1" allowOverlap="1" wp14:anchorId="4CC22EF4" wp14:editId="37ED1697">
                  <wp:simplePos x="0" y="0"/>
                  <wp:positionH relativeFrom="column">
                    <wp:posOffset>4729480</wp:posOffset>
                  </wp:positionH>
                  <wp:positionV relativeFrom="paragraph">
                    <wp:posOffset>-809625</wp:posOffset>
                  </wp:positionV>
                  <wp:extent cx="520700" cy="589915"/>
                  <wp:effectExtent l="0" t="0" r="0" b="0"/>
                  <wp:wrapNone/>
                  <wp:docPr id="10552041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04115" name="Picture 105520411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6C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مكعب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</w:t>
            </w:r>
            <w:r w:rsidR="000C65C6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0C65C6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</w:t>
            </w:r>
            <w:r w:rsidR="000C65C6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3156C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مخروط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 </w:t>
            </w:r>
            <w:r w:rsidR="000C65C6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0C65C6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0C65C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3156C1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كرة</w:t>
            </w:r>
          </w:p>
        </w:tc>
      </w:tr>
    </w:tbl>
    <w:p w14:paraId="089DA2F3" w14:textId="31C3483B" w:rsidR="000C65C6" w:rsidRDefault="000C65C6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B26F64" w14:paraId="63D18B68" w14:textId="77777777" w:rsidTr="00A0037F">
        <w:trPr>
          <w:trHeight w:val="969"/>
        </w:trPr>
        <w:tc>
          <w:tcPr>
            <w:tcW w:w="10097" w:type="dxa"/>
            <w:vAlign w:val="center"/>
          </w:tcPr>
          <w:p w14:paraId="42B639BB" w14:textId="288ACFAC" w:rsidR="00B26F64" w:rsidRDefault="00F80BB4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noProof/>
                <w:color w:val="000000" w:themeColor="text1"/>
                <w:spacing w:val="4"/>
                <w:sz w:val="32"/>
                <w:szCs w:val="32"/>
                <w:rtl/>
                <w:lang w:val="ar-SA"/>
              </w:rPr>
              <w:drawing>
                <wp:anchor distT="0" distB="0" distL="114300" distR="114300" simplePos="0" relativeHeight="251770880" behindDoc="1" locked="0" layoutInCell="1" allowOverlap="1" wp14:anchorId="053DA328" wp14:editId="4C5EC6E8">
                  <wp:simplePos x="0" y="0"/>
                  <wp:positionH relativeFrom="column">
                    <wp:posOffset>1020445</wp:posOffset>
                  </wp:positionH>
                  <wp:positionV relativeFrom="paragraph">
                    <wp:posOffset>-67945</wp:posOffset>
                  </wp:positionV>
                  <wp:extent cx="942975" cy="657860"/>
                  <wp:effectExtent l="0" t="0" r="0" b="2540"/>
                  <wp:wrapNone/>
                  <wp:docPr id="9580894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89460" name="Picture 95808946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72669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١١-</w:t>
            </w:r>
            <w:r w:rsidR="00B26F64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وحدة القياس الأنسب لقياس </w:t>
            </w:r>
            <w:r w:rsidR="002B1532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كتلة</w:t>
            </w:r>
            <w:r w:rsidR="00624F35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bookmarkStart w:id="23" w:name="_Int_6E48P4cb"/>
            <w:r w:rsidR="00B26F64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( </w:t>
            </w:r>
            <w:r w:rsidR="000B50B6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٥</w:t>
            </w:r>
            <w:bookmarkEnd w:id="23"/>
            <w:r w:rsidR="000B50B6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</w:t>
            </w:r>
            <w:bookmarkStart w:id="24" w:name="_Int_GkOIo0oC"/>
            <w:r w:rsidR="000B50B6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تفاحات </w:t>
            </w:r>
            <w:r w:rsidR="00B26F64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)</w:t>
            </w:r>
            <w:bookmarkEnd w:id="24"/>
            <w:r w:rsidR="00B26F64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 xml:space="preserve"> هي:</w:t>
            </w:r>
          </w:p>
        </w:tc>
      </w:tr>
      <w:tr w:rsidR="00B26F64" w14:paraId="7590D600" w14:textId="77777777" w:rsidTr="00A0037F">
        <w:trPr>
          <w:trHeight w:val="929"/>
        </w:trPr>
        <w:tc>
          <w:tcPr>
            <w:tcW w:w="10097" w:type="dxa"/>
            <w:vAlign w:val="center"/>
          </w:tcPr>
          <w:p w14:paraId="78DDF1C4" w14:textId="049639C8" w:rsidR="00B26F64" w:rsidRPr="00BE3DFC" w:rsidRDefault="00632AF9" w:rsidP="00A0037F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الكيلوجرام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</w:t>
            </w:r>
            <w:r w:rsidR="00B26F6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B26F6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</w:t>
            </w:r>
            <w:r w:rsidR="00B26F6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المللتر           </w:t>
            </w:r>
            <w:r w:rsidR="00B26F6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B26F64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B26F64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ال</w:t>
            </w:r>
            <w:r w:rsidR="006704E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سنتيمتر</w:t>
            </w:r>
          </w:p>
        </w:tc>
      </w:tr>
    </w:tbl>
    <w:p w14:paraId="6F1E06B9" w14:textId="6B1B6B0A" w:rsidR="00F51607" w:rsidRDefault="00AC19EA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3952" behindDoc="1" locked="0" layoutInCell="1" allowOverlap="1" wp14:anchorId="15E64716" wp14:editId="186B1FFF">
            <wp:simplePos x="0" y="0"/>
            <wp:positionH relativeFrom="column">
              <wp:posOffset>335716</wp:posOffset>
            </wp:positionH>
            <wp:positionV relativeFrom="paragraph">
              <wp:posOffset>629285</wp:posOffset>
            </wp:positionV>
            <wp:extent cx="746760" cy="768163"/>
            <wp:effectExtent l="0" t="0" r="2540" b="0"/>
            <wp:wrapNone/>
            <wp:docPr id="1569810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0634" name="Picture 15698106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68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298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2928" behindDoc="1" locked="0" layoutInCell="1" allowOverlap="1" wp14:anchorId="4487D229" wp14:editId="088A43AC">
            <wp:simplePos x="0" y="0"/>
            <wp:positionH relativeFrom="column">
              <wp:posOffset>5044440</wp:posOffset>
            </wp:positionH>
            <wp:positionV relativeFrom="paragraph">
              <wp:posOffset>629920</wp:posOffset>
            </wp:positionV>
            <wp:extent cx="777240" cy="760161"/>
            <wp:effectExtent l="0" t="0" r="0" b="1905"/>
            <wp:wrapNone/>
            <wp:docPr id="1579936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36091" name="Picture 15799360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60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298"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1904" behindDoc="1" locked="0" layoutInCell="1" allowOverlap="1" wp14:anchorId="08C5F95B" wp14:editId="1EBEB6B2">
            <wp:simplePos x="0" y="0"/>
            <wp:positionH relativeFrom="column">
              <wp:posOffset>2849880</wp:posOffset>
            </wp:positionH>
            <wp:positionV relativeFrom="paragraph">
              <wp:posOffset>663575</wp:posOffset>
            </wp:positionV>
            <wp:extent cx="563880" cy="739557"/>
            <wp:effectExtent l="0" t="0" r="0" b="0"/>
            <wp:wrapNone/>
            <wp:docPr id="207491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017" name="Picture 2074910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739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9A1A3C" w14:paraId="1F30C2E5" w14:textId="77777777" w:rsidTr="00A0037F">
        <w:trPr>
          <w:trHeight w:val="598"/>
        </w:trPr>
        <w:tc>
          <w:tcPr>
            <w:tcW w:w="10097" w:type="dxa"/>
            <w:vAlign w:val="center"/>
          </w:tcPr>
          <w:p w14:paraId="58D930C4" w14:textId="7EF15391" w:rsidR="009A1A3C" w:rsidRDefault="00825444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١٢- مجسم له وجهان و</w:t>
            </w:r>
            <w:r w:rsidR="00743314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ليس لديه أحرف او رؤوس</w:t>
            </w:r>
            <w:r w:rsidR="00640DAB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:</w:t>
            </w:r>
          </w:p>
        </w:tc>
      </w:tr>
      <w:tr w:rsidR="009A1A3C" w14:paraId="32F019CA" w14:textId="77777777" w:rsidTr="009A6731">
        <w:trPr>
          <w:trHeight w:val="1303"/>
        </w:trPr>
        <w:tc>
          <w:tcPr>
            <w:tcW w:w="10097" w:type="dxa"/>
            <w:vAlign w:val="center"/>
          </w:tcPr>
          <w:p w14:paraId="2CB1900D" w14:textId="27B64FD9" w:rsidR="009A1A3C" w:rsidRPr="00640DAB" w:rsidRDefault="009A6731" w:rsidP="00640D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640DAB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</w:t>
            </w:r>
            <w:r w:rsidR="009A1A3C" w:rsidRPr="00640DAB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                      -             </w:t>
            </w:r>
            <w:r w:rsidR="00640DAB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</w:t>
            </w:r>
          </w:p>
        </w:tc>
      </w:tr>
    </w:tbl>
    <w:p w14:paraId="63E360FB" w14:textId="3627A5C9" w:rsidR="00F51607" w:rsidRDefault="00026E76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  <w:r>
        <w:rPr>
          <w:rFonts w:asciiTheme="minorBidi" w:hAnsiTheme="minorBidi" w:hint="cs"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7024" behindDoc="1" locked="0" layoutInCell="1" allowOverlap="1" wp14:anchorId="32AFF2EA" wp14:editId="32CC4E03">
            <wp:simplePos x="0" y="0"/>
            <wp:positionH relativeFrom="column">
              <wp:posOffset>1071880</wp:posOffset>
            </wp:positionH>
            <wp:positionV relativeFrom="paragraph">
              <wp:posOffset>249440</wp:posOffset>
            </wp:positionV>
            <wp:extent cx="923290" cy="888365"/>
            <wp:effectExtent l="0" t="0" r="3810" b="635"/>
            <wp:wrapNone/>
            <wp:docPr id="1931073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3966" name="Picture 193107396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" r="188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888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0097"/>
      </w:tblGrid>
      <w:tr w:rsidR="00FA1B22" w14:paraId="1D62E78F" w14:textId="77777777" w:rsidTr="00511DD6">
        <w:trPr>
          <w:trHeight w:val="1426"/>
        </w:trPr>
        <w:tc>
          <w:tcPr>
            <w:tcW w:w="10097" w:type="dxa"/>
            <w:vAlign w:val="center"/>
          </w:tcPr>
          <w:p w14:paraId="3A1D9ED3" w14:textId="59879DC6" w:rsidR="00FA1B22" w:rsidRDefault="008E5549" w:rsidP="00A0037F">
            <w:pPr>
              <w:spacing w:after="0" w:line="240" w:lineRule="auto"/>
              <w:rPr>
                <w:rFonts w:asciiTheme="minorBidi" w:hAnsiTheme="minorBidi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١٣- تشير الساعة ال</w:t>
            </w:r>
            <w:r w:rsidR="00815ABE">
              <w:rPr>
                <w:rFonts w:asciiTheme="minorBidi" w:hAnsiTheme="minorBidi" w:hint="cs"/>
                <w:b/>
                <w:bCs/>
                <w:color w:val="000000" w:themeColor="text1"/>
                <w:spacing w:val="4"/>
                <w:sz w:val="32"/>
                <w:szCs w:val="32"/>
                <w:rtl/>
              </w:rPr>
              <w:t>مجاورة الى:</w:t>
            </w:r>
          </w:p>
        </w:tc>
      </w:tr>
      <w:tr w:rsidR="00FA1B22" w14:paraId="7C025092" w14:textId="77777777" w:rsidTr="00A0037F">
        <w:trPr>
          <w:trHeight w:val="929"/>
        </w:trPr>
        <w:tc>
          <w:tcPr>
            <w:tcW w:w="10097" w:type="dxa"/>
            <w:vAlign w:val="center"/>
          </w:tcPr>
          <w:p w14:paraId="765A29CB" w14:textId="0697DF81" w:rsidR="00FA1B22" w:rsidRPr="00BE3DFC" w:rsidRDefault="00E342B6" w:rsidP="00A0037F">
            <w:pPr>
              <w:spacing w:after="0" w:line="240" w:lineRule="auto"/>
              <w:jc w:val="center"/>
              <w:rPr>
                <w:rFonts w:asciiTheme="minorBidi" w:hAnsiTheme="minorBidi"/>
                <w:color w:val="000000" w:themeColor="text1"/>
                <w:spacing w:val="4"/>
                <w:sz w:val="32"/>
                <w:szCs w:val="32"/>
                <w:rtl/>
              </w:rPr>
            </w:pPr>
            <w:r>
              <w:rPr>
                <w:rFonts w:asciiTheme="minorBidi" w:hAnsiTheme="minorBidi" w:hint="eastAsia"/>
                <w:b/>
                <w:bCs/>
                <w:noProof/>
                <w:color w:val="000000" w:themeColor="text1"/>
                <w:spacing w:val="4"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576F82A" wp14:editId="1659723C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647700</wp:posOffset>
                      </wp:positionV>
                      <wp:extent cx="731520" cy="325120"/>
                      <wp:effectExtent l="0" t="0" r="17780" b="30480"/>
                      <wp:wrapNone/>
                      <wp:docPr id="236252324" name="Arrow: Curved Up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31520" cy="325120"/>
                              </a:xfrm>
                              <a:prstGeom prst="curved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8054B" id="Arrow: Curved Up 3" o:spid="_x0000_s1026" type="#_x0000_t104" style="position:absolute;margin-left:6.65pt;margin-top:51pt;width:57.6pt;height:25.6pt;rotation:18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" adj="16800,20400,5400" fillcolor="white [3204]" strokecolor="#262626 [484]" strokeweight="1pt"/>
                  </w:pict>
                </mc:Fallback>
              </mc:AlternateContent>
            </w:r>
            <w:r w:rsidR="00534B2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٤</w:t>
            </w:r>
            <w:r w:rsidR="00CF379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:</w:t>
            </w:r>
            <w:r w:rsidR="00534B2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٣٠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</w:t>
            </w:r>
            <w:r w:rsidR="00FA1B2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</w:t>
            </w:r>
            <w:r w:rsidR="00FA1B2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-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</w:t>
            </w:r>
            <w:r w:rsidR="00FA1B2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</w:t>
            </w:r>
            <w:r w:rsidR="00CF3796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١٢:١٥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  </w:t>
            </w:r>
            <w:r w:rsidR="00FA1B2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</w:t>
            </w:r>
            <w:r w:rsidR="00FA1B22" w:rsidRPr="00BE3DFC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-  </w:t>
            </w:r>
            <w:r w:rsidR="00FA1B22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 xml:space="preserve">         </w:t>
            </w:r>
            <w:r w:rsidR="006704EF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٥:٠</w:t>
            </w:r>
            <w:r w:rsidR="008D43B0">
              <w:rPr>
                <w:rFonts w:asciiTheme="minorBidi" w:hAnsiTheme="minorBidi" w:hint="cs"/>
                <w:color w:val="000000" w:themeColor="text1"/>
                <w:spacing w:val="4"/>
                <w:sz w:val="32"/>
                <w:szCs w:val="32"/>
                <w:rtl/>
              </w:rPr>
              <w:t>٠</w:t>
            </w:r>
          </w:p>
        </w:tc>
      </w:tr>
    </w:tbl>
    <w:p w14:paraId="682AF38D" w14:textId="6DADB846" w:rsidR="00F51607" w:rsidRDefault="00F5160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p w14:paraId="78DCECD5" w14:textId="743623CD" w:rsidR="00F51607" w:rsidRDefault="00F5160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highlight w:val="lightGray"/>
          <w:rtl/>
        </w:rPr>
      </w:pPr>
    </w:p>
    <w:p w14:paraId="2D576BA1" w14:textId="13194CE0" w:rsidR="0064721C" w:rsidRDefault="00026E76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A6F0E3" wp14:editId="50527E17">
                <wp:simplePos x="0" y="0"/>
                <wp:positionH relativeFrom="column">
                  <wp:posOffset>24014</wp:posOffset>
                </wp:positionH>
                <wp:positionV relativeFrom="paragraph">
                  <wp:posOffset>-117014</wp:posOffset>
                </wp:positionV>
                <wp:extent cx="936625" cy="469900"/>
                <wp:effectExtent l="0" t="0" r="15875" b="12700"/>
                <wp:wrapNone/>
                <wp:docPr id="137011304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2BAF4" w14:textId="77777777" w:rsidR="00026E76" w:rsidRPr="00946AD6" w:rsidRDefault="00026E76" w:rsidP="000C6C0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١٣/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6F0E3" id="_x0000_s1031" style="position:absolute;left:0;text-align:left;margin-left:1.9pt;margin-top:-9.2pt;width:73.75pt;height:3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" fillcolor="white [3204]" strokecolor="#262626 [484]" strokeweight="1pt">
                <v:stroke joinstyle="miter"/>
                <v:textbox>
                  <w:txbxContent>
                    <w:p w14:paraId="36E2BAF4" w14:textId="77777777" w:rsidR="00026E76" w:rsidRPr="00946AD6" w:rsidRDefault="00026E76" w:rsidP="000C6C0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</w:rPr>
                        <w:t>١٣/</w:t>
                      </w:r>
                    </w:p>
                  </w:txbxContent>
                </v:textbox>
              </v:roundrect>
            </w:pict>
          </mc:Fallback>
        </mc:AlternateContent>
      </w:r>
      <w:r w:rsidR="00445A9A" w:rsidRPr="00445A9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highlight w:val="lightGray"/>
          <w:rtl/>
        </w:rPr>
        <w:t>السؤال الثالث:</w:t>
      </w:r>
    </w:p>
    <w:p w14:paraId="1D48D4CF" w14:textId="3A2367F5" w:rsidR="00445A9A" w:rsidRDefault="00445A9A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4D9875E" w14:textId="2902137B" w:rsidR="009C3282" w:rsidRPr="00A3464A" w:rsidRDefault="00BB130C" w:rsidP="003F1FEB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</w:t>
      </w:r>
      <w:r w:rsidR="009C3282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وجد ناتج العمليات الحسابية </w:t>
      </w:r>
      <w:bookmarkStart w:id="25" w:name="_Int_JiVPVLo7"/>
      <w:r w:rsidR="009C3282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التالية:</w:t>
      </w:r>
      <w:r w:rsidR="00B953D3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</w:t>
      </w:r>
      <w:bookmarkEnd w:id="25"/>
      <w:r w:rsidR="00B953D3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</w:t>
      </w:r>
      <w:r w:rsidR="00E95424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               </w:t>
      </w:r>
      <w:r w:rsidR="00B953D3" w:rsidRPr="00A3464A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</w:t>
      </w:r>
      <w:r w:rsidR="00B953D3" w:rsidRPr="00A3464A">
        <w:rPr>
          <w:rFonts w:asciiTheme="minorBidi" w:hAnsiTheme="minorBidi" w:hint="cs"/>
          <w:color w:val="000000" w:themeColor="text1"/>
          <w:spacing w:val="4"/>
          <w:sz w:val="32"/>
          <w:szCs w:val="32"/>
          <w:rtl/>
        </w:rPr>
        <w:t xml:space="preserve">    </w:t>
      </w:r>
    </w:p>
    <w:p w14:paraId="7F8B93BB" w14:textId="77777777" w:rsidR="00A3464A" w:rsidRPr="00A3464A" w:rsidRDefault="00A3464A" w:rsidP="00A3464A">
      <w:pPr>
        <w:pStyle w:val="ListParagraph"/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7AE5C11" w14:textId="57FBB81D" w:rsidR="00051898" w:rsidRDefault="00B6028C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4976" behindDoc="1" locked="0" layoutInCell="1" allowOverlap="1" wp14:anchorId="098E9F66" wp14:editId="3455731D">
            <wp:simplePos x="0" y="0"/>
            <wp:positionH relativeFrom="column">
              <wp:posOffset>191192</wp:posOffset>
            </wp:positionH>
            <wp:positionV relativeFrom="paragraph">
              <wp:posOffset>40929</wp:posOffset>
            </wp:positionV>
            <wp:extent cx="6284422" cy="1854046"/>
            <wp:effectExtent l="0" t="0" r="2540" b="635"/>
            <wp:wrapNone/>
            <wp:docPr id="8897157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5752" name="Picture 8897157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422" cy="1854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E0B38" w14:textId="1B55172F" w:rsidR="00051898" w:rsidRDefault="00051898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F1743E1" w14:textId="1DC04FF9" w:rsidR="00051898" w:rsidRDefault="00051898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7682647" w14:textId="01F91E80" w:rsidR="00051898" w:rsidRDefault="00051898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86F3850" w14:textId="2C921B86" w:rsidR="00051898" w:rsidRDefault="00051898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A770427" w14:textId="31B2DB08" w:rsidR="00D5551D" w:rsidRDefault="00D5551D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18B7E64" w14:textId="1EC2BBAA" w:rsidR="00D5551D" w:rsidRDefault="00D5551D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0EAECD3" w14:textId="61F9EA1C" w:rsidR="00C718C9" w:rsidRDefault="00C718C9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0B09E917" w14:textId="491161AE" w:rsidR="00D5551D" w:rsidRDefault="00D5551D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75DEA2D" w14:textId="027D3DD7" w:rsidR="00D5551D" w:rsidRPr="00C718C9" w:rsidRDefault="00C718C9" w:rsidP="00C718C9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5DF7D455" w14:textId="7D0E8CE6" w:rsidR="00740677" w:rsidRDefault="00740677" w:rsidP="003F1FEB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9CEA853" w14:textId="3CA74BD6" w:rsidR="00D5551D" w:rsidRDefault="00984C28" w:rsidP="00D5551D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قارن بين الكسرين مستعملًا</w:t>
      </w:r>
      <w:r w:rsidR="00552C95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&gt; أو &lt;:</w:t>
      </w:r>
    </w:p>
    <w:p w14:paraId="48F6F778" w14:textId="37F876D5" w:rsidR="00552C95" w:rsidRDefault="004F25A4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88288" behindDoc="0" locked="0" layoutInCell="1" allowOverlap="1" wp14:anchorId="51F3A28B" wp14:editId="4BAC2B9A">
            <wp:simplePos x="0" y="0"/>
            <wp:positionH relativeFrom="column">
              <wp:posOffset>515681</wp:posOffset>
            </wp:positionH>
            <wp:positionV relativeFrom="paragraph">
              <wp:posOffset>170415</wp:posOffset>
            </wp:positionV>
            <wp:extent cx="5963745" cy="1615857"/>
            <wp:effectExtent l="0" t="0" r="0" b="0"/>
            <wp:wrapNone/>
            <wp:docPr id="417951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1492" name="Picture 4179514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745" cy="1615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AE5F0" w14:textId="75AD0841" w:rsidR="00552C95" w:rsidRDefault="00552C95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760E6E7" w14:textId="7138993B" w:rsidR="00552C95" w:rsidRDefault="00552C95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82076AC" w14:textId="6A0587C4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6AD6A34" w14:textId="22BBBA2A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B681CC0" w14:textId="210484DD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34500F5" w14:textId="472D1985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A1A5BE0" w14:textId="56246F43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4812683" w14:textId="68F3EC02" w:rsidR="007D4C03" w:rsidRDefault="007D4C03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42594CE3" w14:textId="516AA2BE" w:rsidR="007D4C03" w:rsidRPr="00C718C9" w:rsidRDefault="00646567" w:rsidP="00C718C9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2F7760FA" w14:textId="4D28F504" w:rsidR="00740677" w:rsidRDefault="00740677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81E0197" w14:textId="55116686" w:rsidR="007D4C03" w:rsidRDefault="004C38CA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79072" behindDoc="1" locked="0" layoutInCell="1" allowOverlap="1" wp14:anchorId="00AE72BC" wp14:editId="38FFE66A">
            <wp:simplePos x="0" y="0"/>
            <wp:positionH relativeFrom="column">
              <wp:posOffset>1994535</wp:posOffset>
            </wp:positionH>
            <wp:positionV relativeFrom="paragraph">
              <wp:posOffset>362585</wp:posOffset>
            </wp:positionV>
            <wp:extent cx="4214882" cy="660400"/>
            <wp:effectExtent l="0" t="0" r="1905" b="0"/>
            <wp:wrapNone/>
            <wp:docPr id="1380023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3802" name="Picture 13800238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882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C03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ج)</w:t>
      </w:r>
      <w:r w:rsidR="00694A8E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مع</w:t>
      </w:r>
      <w:r w:rsidR="00DB4076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سارة </w:t>
      </w:r>
      <w:r w:rsidR="006B69BF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٣٠٠</w:t>
      </w:r>
      <w:r w:rsidR="005A194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ريال، </w:t>
      </w:r>
      <w:r w:rsidR="00A75274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إذا </w:t>
      </w:r>
      <w:r w:rsidR="00104EE8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أعطاها والدها ٢٠٠ ريال أخرى، فكم ريا</w:t>
      </w:r>
      <w:r w:rsidR="00793F7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لًا يصبح معها؟</w:t>
      </w:r>
    </w:p>
    <w:p w14:paraId="739A3CE5" w14:textId="548F1956" w:rsidR="00740677" w:rsidRDefault="00740677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5EEE8CE7" w14:textId="3B730AB7" w:rsidR="00740677" w:rsidRDefault="00740677" w:rsidP="0064656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21817F97" w14:textId="77777777" w:rsidR="00646567" w:rsidRDefault="00646567" w:rsidP="0064656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633242E1" w14:textId="36944882" w:rsidR="00646567" w:rsidRDefault="00646567" w:rsidP="00646567">
      <w:pPr>
        <w:spacing w:after="0" w:line="240" w:lineRule="auto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3F005C81" w14:textId="68D73A71" w:rsidR="00646567" w:rsidRPr="004A2D50" w:rsidRDefault="00646567" w:rsidP="00A0037F">
      <w:pPr>
        <w:pStyle w:val="ListParagraph"/>
        <w:spacing w:after="0" w:line="240" w:lineRule="auto"/>
        <w:rPr>
          <w:rFonts w:asciiTheme="minorBidi" w:hAnsiTheme="minorBidi"/>
          <w:color w:val="000000" w:themeColor="text1"/>
          <w:spacing w:val="4"/>
          <w:sz w:val="24"/>
          <w:szCs w:val="24"/>
          <w:rtl/>
        </w:rPr>
      </w:pPr>
      <w:r w:rsidRPr="004A2D50"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————————————————————————————</w:t>
      </w:r>
      <w:r>
        <w:rPr>
          <w:rFonts w:asciiTheme="minorBidi" w:hAnsiTheme="minorBidi" w:hint="cs"/>
          <w:color w:val="000000" w:themeColor="text1"/>
          <w:spacing w:val="4"/>
          <w:sz w:val="24"/>
          <w:szCs w:val="24"/>
          <w:rtl/>
        </w:rPr>
        <w:t>——————————</w:t>
      </w:r>
    </w:p>
    <w:p w14:paraId="5C85CBC9" w14:textId="112ED3D4" w:rsidR="00646567" w:rsidRDefault="00B6028C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pacing w:val="4"/>
          <w:sz w:val="32"/>
          <w:szCs w:val="32"/>
          <w:rtl/>
          <w:lang w:val="ar-SA"/>
        </w:rPr>
        <w:drawing>
          <wp:anchor distT="0" distB="0" distL="114300" distR="114300" simplePos="0" relativeHeight="251780096" behindDoc="1" locked="0" layoutInCell="1" allowOverlap="1" wp14:anchorId="2A988B80" wp14:editId="28AF6964">
            <wp:simplePos x="0" y="0"/>
            <wp:positionH relativeFrom="column">
              <wp:posOffset>198119</wp:posOffset>
            </wp:positionH>
            <wp:positionV relativeFrom="paragraph">
              <wp:posOffset>187325</wp:posOffset>
            </wp:positionV>
            <wp:extent cx="2528811" cy="1379220"/>
            <wp:effectExtent l="0" t="0" r="0" b="5080"/>
            <wp:wrapNone/>
            <wp:docPr id="6240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75039" name="Picture 6240750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811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A377F" w14:textId="1A75CA62" w:rsidR="00740677" w:rsidRDefault="00564E47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د</w:t>
      </w:r>
      <w:r w:rsidR="00FD1D4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>) كم تبلغ مساحة غرفة نواف؟</w:t>
      </w:r>
    </w:p>
    <w:p w14:paraId="6C5100BF" w14:textId="0922AFFE" w:rsidR="00FD1D4D" w:rsidRDefault="00FD1D4D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</w:p>
    <w:p w14:paraId="7A95ADBA" w14:textId="2137F3C5" w:rsidR="00FD1D4D" w:rsidRPr="00552C95" w:rsidRDefault="00646567" w:rsidP="00552C95">
      <w:pPr>
        <w:spacing w:after="0" w:line="240" w:lineRule="auto"/>
        <w:ind w:left="360"/>
        <w:rPr>
          <w:rFonts w:asciiTheme="minorBidi" w:hAnsiTheme="minorBidi"/>
          <w:b/>
          <w:bCs/>
          <w:color w:val="000000" w:themeColor="text1"/>
          <w:spacing w:val="4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             </w:t>
      </w:r>
      <w:r w:rsidR="00FD1D4D">
        <w:rPr>
          <w:rFonts w:asciiTheme="minorBidi" w:hAnsiTheme="minorBidi" w:hint="cs"/>
          <w:b/>
          <w:bCs/>
          <w:color w:val="000000" w:themeColor="text1"/>
          <w:spacing w:val="4"/>
          <w:sz w:val="32"/>
          <w:szCs w:val="32"/>
          <w:rtl/>
        </w:rPr>
        <w:t xml:space="preserve">      …….. وحدات مربعة</w:t>
      </w:r>
    </w:p>
    <w:sectPr w:rsidR="00FD1D4D" w:rsidRPr="00552C95" w:rsidSect="004A6558">
      <w:headerReference w:type="default" r:id="rId24"/>
      <w:footerReference w:type="default" r:id="rId25"/>
      <w:headerReference w:type="first" r:id="rId26"/>
      <w:footerReference w:type="first" r:id="rId27"/>
      <w:pgSz w:w="11907" w:h="16443" w:code="9"/>
      <w:pgMar w:top="720" w:right="720" w:bottom="720" w:left="720" w:header="709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81072" w14:textId="77777777" w:rsidR="004F74C3" w:rsidRDefault="004F74C3" w:rsidP="008712B6">
      <w:pPr>
        <w:spacing w:after="0" w:line="240" w:lineRule="auto"/>
      </w:pPr>
      <w:r>
        <w:separator/>
      </w:r>
    </w:p>
  </w:endnote>
  <w:endnote w:type="continuationSeparator" w:id="0">
    <w:p w14:paraId="5F47BB86" w14:textId="77777777" w:rsidR="004F74C3" w:rsidRDefault="004F74C3" w:rsidP="0087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1588" w14:textId="77777777" w:rsidR="00EA47AC" w:rsidRPr="008712B6" w:rsidRDefault="00EA47AC">
    <w:pPr>
      <w:pStyle w:val="Footer"/>
      <w:rPr>
        <w:b/>
        <w:bCs/>
        <w:sz w:val="24"/>
        <w:szCs w:val="24"/>
        <w:rtl/>
      </w:rPr>
    </w:pPr>
  </w:p>
  <w:p w14:paraId="3C72F173" w14:textId="43F7CDF8" w:rsidR="00EA47AC" w:rsidRDefault="00EA47AC" w:rsidP="00D851D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289" w14:textId="040C0BDA" w:rsidR="00EA47AC" w:rsidRDefault="00EA47AC" w:rsidP="00D851DF">
    <w:pPr>
      <w:pStyle w:val="Footer"/>
    </w:pPr>
  </w:p>
  <w:p w14:paraId="63319DAA" w14:textId="77777777" w:rsidR="00EA47AC" w:rsidRDefault="00EA4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F6A2" w14:textId="77777777" w:rsidR="004F74C3" w:rsidRDefault="004F74C3" w:rsidP="008712B6">
      <w:pPr>
        <w:spacing w:after="0" w:line="240" w:lineRule="auto"/>
      </w:pPr>
      <w:r>
        <w:separator/>
      </w:r>
    </w:p>
  </w:footnote>
  <w:footnote w:type="continuationSeparator" w:id="0">
    <w:p w14:paraId="4A90BA6D" w14:textId="77777777" w:rsidR="004F74C3" w:rsidRDefault="004F74C3" w:rsidP="00871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8EC3" w14:textId="77777777" w:rsidR="00EA47AC" w:rsidRDefault="00EA47AC" w:rsidP="00E706D8">
    <w:pPr>
      <w:pStyle w:val="Header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0C66" w14:textId="77777777" w:rsidR="00EA47AC" w:rsidRDefault="00EA47AC" w:rsidP="004A6558">
    <w:pPr>
      <w:pStyle w:val="Header"/>
      <w:rPr>
        <w:rtl/>
      </w:rPr>
    </w:pPr>
    <w:r>
      <w:t xml:space="preserve">     </w:t>
    </w:r>
  </w:p>
  <w:tbl>
    <w:tblPr>
      <w:tblStyle w:val="TableGrid"/>
      <w:bidiVisual/>
      <w:tblW w:w="5078" w:type="pct"/>
      <w:tblInd w:w="-157" w:type="dxa"/>
      <w:tblLook w:val="04A0" w:firstRow="1" w:lastRow="0" w:firstColumn="1" w:lastColumn="0" w:noHBand="0" w:noVBand="1"/>
    </w:tblPr>
    <w:tblGrid>
      <w:gridCol w:w="3262"/>
      <w:gridCol w:w="4652"/>
      <w:gridCol w:w="2706"/>
    </w:tblGrid>
    <w:tr w:rsidR="00EA47AC" w:rsidRPr="004A6558" w14:paraId="16A9261D" w14:textId="77777777" w:rsidTr="004A6558">
      <w:trPr>
        <w:trHeight w:val="387"/>
      </w:trPr>
      <w:tc>
        <w:tcPr>
          <w:tcW w:w="1536" w:type="pct"/>
        </w:tcPr>
        <w:p w14:paraId="61C66A36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2190" w:type="pct"/>
          <w:vMerge w:val="restart"/>
        </w:tcPr>
        <w:p w14:paraId="13E58C8F" w14:textId="1D6B90D1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 w:rsidRPr="004A6558">
            <w:rPr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77A25683" wp14:editId="29DDD873">
                <wp:simplePos x="0" y="0"/>
                <wp:positionH relativeFrom="column">
                  <wp:posOffset>1460500</wp:posOffset>
                </wp:positionH>
                <wp:positionV relativeFrom="paragraph">
                  <wp:posOffset>156210</wp:posOffset>
                </wp:positionV>
                <wp:extent cx="1379855" cy="1044575"/>
                <wp:effectExtent l="0" t="0" r="0" b="0"/>
                <wp:wrapNone/>
                <wp:docPr id="13" name="صورة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9855" cy="10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74" w:type="pct"/>
        </w:tcPr>
        <w:p w14:paraId="684E15D9" w14:textId="0A49C2D3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26" w:name="_Int_qEIVlKJx"/>
          <w:r w:rsidRPr="004A6558">
            <w:rPr>
              <w:rFonts w:hint="cs"/>
              <w:b/>
              <w:bCs/>
              <w:sz w:val="24"/>
              <w:szCs w:val="24"/>
              <w:rtl/>
            </w:rPr>
            <w:t>الصف :</w:t>
          </w:r>
          <w:bookmarkEnd w:id="26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140976">
            <w:rPr>
              <w:rFonts w:hint="cs"/>
              <w:b/>
              <w:bCs/>
              <w:sz w:val="24"/>
              <w:szCs w:val="24"/>
              <w:rtl/>
            </w:rPr>
            <w:t xml:space="preserve">الثاني 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الابتدائي </w:t>
          </w:r>
        </w:p>
      </w:tc>
    </w:tr>
    <w:tr w:rsidR="00EA47AC" w:rsidRPr="004A6558" w14:paraId="52FAD27D" w14:textId="77777777" w:rsidTr="004A6558">
      <w:trPr>
        <w:trHeight w:val="387"/>
      </w:trPr>
      <w:tc>
        <w:tcPr>
          <w:tcW w:w="1536" w:type="pct"/>
        </w:tcPr>
        <w:p w14:paraId="7227D8CF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وزارة التعليم</w:t>
          </w:r>
        </w:p>
      </w:tc>
      <w:tc>
        <w:tcPr>
          <w:tcW w:w="2190" w:type="pct"/>
          <w:vMerge/>
        </w:tcPr>
        <w:p w14:paraId="7DB578D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35E951FB" w14:textId="6022C476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27" w:name="_Int_e7yszciB"/>
          <w:r w:rsidRPr="004A6558">
            <w:rPr>
              <w:rFonts w:hint="cs"/>
              <w:b/>
              <w:bCs/>
              <w:sz w:val="24"/>
              <w:szCs w:val="24"/>
              <w:rtl/>
            </w:rPr>
            <w:t>المادة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27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255373">
            <w:rPr>
              <w:rFonts w:hint="cs"/>
              <w:b/>
              <w:bCs/>
              <w:sz w:val="24"/>
              <w:szCs w:val="24"/>
              <w:rtl/>
            </w:rPr>
            <w:t>رياضيات</w:t>
          </w:r>
        </w:p>
      </w:tc>
    </w:tr>
    <w:tr w:rsidR="00EA47AC" w:rsidRPr="004A6558" w14:paraId="55A4E51F" w14:textId="77777777" w:rsidTr="004A6558">
      <w:trPr>
        <w:trHeight w:val="383"/>
      </w:trPr>
      <w:tc>
        <w:tcPr>
          <w:tcW w:w="1536" w:type="pct"/>
          <w:vMerge w:val="restart"/>
        </w:tcPr>
        <w:p w14:paraId="09B5C91F" w14:textId="77777777" w:rsidR="002A099E" w:rsidRDefault="002A099E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  <w:p w14:paraId="7B69EA1C" w14:textId="35960C1D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24"/>
              <w:szCs w:val="24"/>
              <w:rtl/>
            </w:rPr>
            <w:t>مدرسة</w:t>
          </w:r>
          <w:r w:rsidR="0098115D">
            <w:rPr>
              <w:rFonts w:hint="cs"/>
              <w:b/>
              <w:bCs/>
              <w:sz w:val="24"/>
              <w:szCs w:val="24"/>
              <w:rtl/>
            </w:rPr>
            <w:t xml:space="preserve"> ……………………..</w:t>
          </w:r>
        </w:p>
      </w:tc>
      <w:tc>
        <w:tcPr>
          <w:tcW w:w="2190" w:type="pct"/>
          <w:vMerge/>
        </w:tcPr>
        <w:p w14:paraId="2947392C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2C691059" w14:textId="2C26871C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bookmarkStart w:id="28" w:name="_Int_VnbZja8K"/>
          <w:r w:rsidRPr="004A6558">
            <w:rPr>
              <w:rFonts w:hint="cs"/>
              <w:b/>
              <w:bCs/>
              <w:sz w:val="24"/>
              <w:szCs w:val="24"/>
              <w:rtl/>
            </w:rPr>
            <w:t>الزمن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4A6558"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28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ساعتان </w:t>
          </w:r>
          <w:bookmarkStart w:id="29" w:name="_Int_psxgsnL5"/>
          <w:r w:rsidR="002A099E">
            <w:rPr>
              <w:rFonts w:hint="cs"/>
              <w:b/>
              <w:bCs/>
              <w:sz w:val="24"/>
              <w:szCs w:val="24"/>
              <w:rtl/>
            </w:rPr>
            <w:t>و نصف</w:t>
          </w:r>
          <w:bookmarkEnd w:id="29"/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</w:p>
      </w:tc>
    </w:tr>
    <w:tr w:rsidR="00EA47AC" w:rsidRPr="004A6558" w14:paraId="51CB7269" w14:textId="77777777" w:rsidTr="004A6558">
      <w:trPr>
        <w:trHeight w:val="924"/>
      </w:trPr>
      <w:tc>
        <w:tcPr>
          <w:tcW w:w="1536" w:type="pct"/>
          <w:vMerge/>
        </w:tcPr>
        <w:p w14:paraId="31F6B858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2190" w:type="pct"/>
          <w:vMerge/>
        </w:tcPr>
        <w:p w14:paraId="610AD8E4" w14:textId="77777777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</w:p>
      </w:tc>
      <w:tc>
        <w:tcPr>
          <w:tcW w:w="1274" w:type="pct"/>
        </w:tcPr>
        <w:p w14:paraId="782F8342" w14:textId="5EE415A4" w:rsidR="00EA47AC" w:rsidRPr="004A6558" w:rsidRDefault="00EA47AC" w:rsidP="004A6558">
          <w:pPr>
            <w:pStyle w:val="Header"/>
            <w:rPr>
              <w:b/>
              <w:bCs/>
              <w:sz w:val="24"/>
              <w:szCs w:val="24"/>
              <w:rtl/>
            </w:rPr>
          </w:pPr>
          <w:r>
            <w:rPr>
              <w:rFonts w:hint="cs"/>
              <w:b/>
              <w:bCs/>
              <w:sz w:val="24"/>
              <w:szCs w:val="24"/>
              <w:rtl/>
            </w:rPr>
            <w:t xml:space="preserve">عدد </w:t>
          </w:r>
          <w:bookmarkStart w:id="30" w:name="_Int_07AhAfER"/>
          <w:r>
            <w:rPr>
              <w:rFonts w:hint="cs"/>
              <w:b/>
              <w:bCs/>
              <w:sz w:val="24"/>
              <w:szCs w:val="24"/>
              <w:rtl/>
            </w:rPr>
            <w:t>الأوراق</w:t>
          </w:r>
          <w:r w:rsidR="002A099E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hint="cs"/>
              <w:b/>
              <w:bCs/>
              <w:sz w:val="24"/>
              <w:szCs w:val="24"/>
              <w:rtl/>
            </w:rPr>
            <w:t>:</w:t>
          </w:r>
          <w:bookmarkEnd w:id="30"/>
          <w:r w:rsidR="00D851DF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534B2C">
            <w:rPr>
              <w:rFonts w:hint="cs"/>
              <w:b/>
              <w:bCs/>
              <w:sz w:val="24"/>
              <w:szCs w:val="24"/>
              <w:rtl/>
            </w:rPr>
            <w:t>٤</w:t>
          </w:r>
        </w:p>
      </w:tc>
    </w:tr>
    <w:tr w:rsidR="00EA47AC" w:rsidRPr="004A6558" w14:paraId="2FACD4C9" w14:textId="77777777" w:rsidTr="004A6558">
      <w:trPr>
        <w:trHeight w:val="387"/>
      </w:trPr>
      <w:tc>
        <w:tcPr>
          <w:tcW w:w="5000" w:type="pct"/>
          <w:gridSpan w:val="3"/>
          <w:vAlign w:val="center"/>
        </w:tcPr>
        <w:p w14:paraId="04F11485" w14:textId="77777777" w:rsidR="00EA47AC" w:rsidRPr="004A6558" w:rsidRDefault="00EA47AC" w:rsidP="004A6558">
          <w:pPr>
            <w:pStyle w:val="Header"/>
            <w:jc w:val="center"/>
            <w:rPr>
              <w:b/>
              <w:bCs/>
              <w:sz w:val="24"/>
              <w:szCs w:val="24"/>
              <w:rtl/>
            </w:rPr>
          </w:pPr>
          <w:r w:rsidRPr="004A6558">
            <w:rPr>
              <w:rFonts w:hint="cs"/>
              <w:b/>
              <w:bCs/>
              <w:sz w:val="32"/>
              <w:szCs w:val="32"/>
              <w:rtl/>
            </w:rPr>
            <w:t>اختبار نهائي لمادة الرياضيات الفصل الدراسي الأول (الدور الأول) عام 1447هـ</w:t>
          </w:r>
        </w:p>
      </w:tc>
    </w:tr>
  </w:tbl>
  <w:p w14:paraId="146BEBC7" w14:textId="77777777" w:rsidR="00EA47AC" w:rsidRDefault="00EA47A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TqNzsu2" int2:invalidationBookmarkName="" int2:hashCode="sYfWFaVRVOuUBO" int2:id="HutSM1vZ">
      <int2:state int2:value="Rejected" int2:type="gram"/>
    </int2:bookmark>
    <int2:bookmark int2:bookmarkName="_Int_7QQJuCeE" int2:invalidationBookmarkName="" int2:hashCode="5QGdFUf73LY5je" int2:id="Ctg30stq">
      <int2:state int2:value="Rejected" int2:type="gram"/>
    </int2:bookmark>
    <int2:bookmark int2:bookmarkName="_Int_ZaEuHOlh" int2:invalidationBookmarkName="" int2:hashCode="SCyL1IDDMtVQYw" int2:id="rX0CQroU">
      <int2:state int2:value="Rejected" int2:type="gram"/>
    </int2:bookmark>
    <int2:bookmark int2:bookmarkName="_Int_Opn7X9fv" int2:invalidationBookmarkName="" int2:hashCode="O+21+18hSWwV5J" int2:id="2pO1vWBM">
      <int2:state int2:value="Rejected" int2:type="gram"/>
    </int2:bookmark>
    <int2:bookmark int2:bookmarkName="_Int_J4hP2myl" int2:invalidationBookmarkName="" int2:hashCode="xP+Mmc2e5o3G94" int2:id="4cfBgqTz">
      <int2:state int2:value="Rejected" int2:type="gram"/>
    </int2:bookmark>
    <int2:bookmark int2:bookmarkName="_Int_qEIVlKJx" int2:invalidationBookmarkName="" int2:hashCode="XgirWlRQUeVq22" int2:id="eJdHgYqe">
      <int2:state int2:value="Rejected" int2:type="gram"/>
    </int2:bookmark>
    <int2:bookmark int2:bookmarkName="_Int_e7yszciB" int2:invalidationBookmarkName="" int2:hashCode="sYfWFaVRVOuUBO" int2:id="v9wBKsrY">
      <int2:state int2:value="Rejected" int2:type="gram"/>
    </int2:bookmark>
    <int2:bookmark int2:bookmarkName="_Int_JiVPVLo7" int2:invalidationBookmarkName="" int2:hashCode="jNZO1jNhL6NKHi" int2:id="9LxCtF8l">
      <int2:state int2:value="Rejected" int2:type="gram"/>
    </int2:bookmark>
    <int2:bookmark int2:bookmarkName="_Int_VnbZja8K" int2:invalidationBookmarkName="" int2:hashCode="EL54mFMOYq/Eo3" int2:id="NUORxf4f">
      <int2:state int2:value="Rejected" int2:type="gram"/>
    </int2:bookmark>
    <int2:bookmark int2:bookmarkName="_Int_psxgsnL5" int2:invalidationBookmarkName="" int2:hashCode="jquBBjV8iQ3ELE" int2:id="FtfbyMVA">
      <int2:state int2:value="Rejected" int2:type="gram"/>
    </int2:bookmark>
    <int2:bookmark int2:bookmarkName="_Int_07AhAfER" int2:invalidationBookmarkName="" int2:hashCode="vvgnAvLQSyYrWg" int2:id="65c9MGJa">
      <int2:state int2:value="Rejected" int2:type="gram"/>
    </int2:bookmark>
    <int2:bookmark int2:bookmarkName="_Int_6LMKonx2" int2:invalidationBookmarkName="" int2:hashCode="2RVe7BCp090C/6" int2:id="vtSrWa5q">
      <int2:state int2:value="Rejected" int2:type="gram"/>
    </int2:bookmark>
    <int2:bookmark int2:bookmarkName="_Int_J4plkBHc" int2:invalidationBookmarkName="" int2:hashCode="5QGdFUf73LY5je" int2:id="5JcpfxYY">
      <int2:state int2:value="Rejected" int2:type="gram"/>
    </int2:bookmark>
    <int2:bookmark int2:bookmarkName="_Int_GkOIo0oC" int2:invalidationBookmarkName="" int2:hashCode="TL4ZhQ9NOst4pz" int2:id="dEB3u4bu">
      <int2:state int2:value="Rejected" int2:type="gram"/>
    </int2:bookmark>
    <int2:bookmark int2:bookmarkName="_Int_D26VRhUa" int2:invalidationBookmarkName="" int2:hashCode="629AEBC9Gi4Jvl" int2:id="T5XAXnRa">
      <int2:state int2:value="Rejected" int2:type="gram"/>
    </int2:bookmark>
    <int2:bookmark int2:bookmarkName="_Int_4DuYADV4" int2:invalidationBookmarkName="" int2:hashCode="v687Ow2gSBsumF" int2:id="sAUGBSz0">
      <int2:state int2:value="Rejected" int2:type="gram"/>
    </int2:bookmark>
    <int2:bookmark int2:bookmarkName="_Int_zAVbN65F" int2:invalidationBookmarkName="" int2:hashCode="zut8jD+Xp6k6oe" int2:id="sxEX4x7Y">
      <int2:state int2:value="Rejected" int2:type="gram"/>
    </int2:bookmark>
    <int2:bookmark int2:bookmarkName="_Int_IeAJx0Re" int2:invalidationBookmarkName="" int2:hashCode="033oTex7mQ8nNG" int2:id="ElpcZt0c">
      <int2:state int2:value="Rejected" int2:type="gram"/>
    </int2:bookmark>
    <int2:bookmark int2:bookmarkName="_Int_DNz3YlFa" int2:invalidationBookmarkName="" int2:hashCode="KHuQzzbrdwLj4d" int2:id="MvjJeMh0">
      <int2:state int2:value="Rejected" int2:type="gram"/>
    </int2:bookmark>
    <int2:bookmark int2:bookmarkName="_Int_q9mMVwvU" int2:invalidationBookmarkName="" int2:hashCode="6mpFSisjG5XBa3" int2:id="wcuFvj92">
      <int2:state int2:value="Rejected" int2:type="gram"/>
    </int2:bookmark>
    <int2:bookmark int2:bookmarkName="_Int_6E48P4cb" int2:invalidationBookmarkName="" int2:hashCode="mcU8VXHYJXFKOj" int2:id="mBJ9SBOs">
      <int2:state int2:value="Rejected" int2:type="gram"/>
    </int2:bookmark>
    <int2:bookmark int2:bookmarkName="_Int_lNhe9Cck" int2:invalidationBookmarkName="" int2:hashCode="ZPEylEVPpirrY4" int2:id="fxF9vzwU">
      <int2:state int2:value="Rejected" int2:type="gram"/>
    </int2:bookmark>
    <int2:bookmark int2:bookmarkName="_Int_p0OO5Xa0" int2:invalidationBookmarkName="" int2:hashCode="86W8SyEDeJpvHg" int2:id="Ub1kzBPg">
      <int2:state int2:value="Rejected" int2:type="gram"/>
    </int2:bookmark>
    <int2:bookmark int2:bookmarkName="_Int_rJEvqxTh" int2:invalidationBookmarkName="" int2:hashCode="033oTex7mQ8nNG" int2:id="OJvAlRNY">
      <int2:state int2:value="Rejected" int2:type="gram"/>
    </int2:bookmark>
    <int2:bookmark int2:bookmarkName="_Int_TpqLVjoQ" int2:invalidationBookmarkName="" int2:hashCode="Yzmh+alaPQTqvj" int2:id="7D2SG6DI">
      <int2:state int2:value="Rejected" int2:type="gram"/>
    </int2:bookmark>
    <int2:bookmark int2:bookmarkName="_Int_sERO9g6P" int2:invalidationBookmarkName="" int2:hashCode="gfHoAi4dfHPQst" int2:id="p1ghlajl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2B5"/>
    <w:multiLevelType w:val="hybridMultilevel"/>
    <w:tmpl w:val="722ED4F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53BC"/>
    <w:multiLevelType w:val="hybridMultilevel"/>
    <w:tmpl w:val="14100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A568D"/>
    <w:multiLevelType w:val="hybridMultilevel"/>
    <w:tmpl w:val="CEA2B49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B0B6A"/>
    <w:multiLevelType w:val="hybridMultilevel"/>
    <w:tmpl w:val="23422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358B5"/>
    <w:multiLevelType w:val="hybridMultilevel"/>
    <w:tmpl w:val="99F0020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2224E"/>
    <w:multiLevelType w:val="hybridMultilevel"/>
    <w:tmpl w:val="541C21E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26DEE"/>
    <w:multiLevelType w:val="hybridMultilevel"/>
    <w:tmpl w:val="5A166CCC"/>
    <w:lvl w:ilvl="0" w:tplc="FFFFFFFF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A6429"/>
    <w:multiLevelType w:val="hybridMultilevel"/>
    <w:tmpl w:val="9E8E588C"/>
    <w:lvl w:ilvl="0" w:tplc="B4547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F7272"/>
    <w:multiLevelType w:val="hybridMultilevel"/>
    <w:tmpl w:val="4F9A38F6"/>
    <w:lvl w:ilvl="0" w:tplc="6E4A6E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04AB6"/>
    <w:multiLevelType w:val="hybridMultilevel"/>
    <w:tmpl w:val="DBD6312C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B4A5E"/>
    <w:multiLevelType w:val="hybridMultilevel"/>
    <w:tmpl w:val="E0968A90"/>
    <w:lvl w:ilvl="0" w:tplc="55202744">
      <w:start w:val="1"/>
      <w:numFmt w:val="decimal"/>
      <w:lvlText w:val="%1-"/>
      <w:lvlJc w:val="left"/>
      <w:pPr>
        <w:ind w:left="-548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11" w15:restartNumberingAfterBreak="0">
    <w:nsid w:val="37BC6CEE"/>
    <w:multiLevelType w:val="hybridMultilevel"/>
    <w:tmpl w:val="9B70B462"/>
    <w:lvl w:ilvl="0" w:tplc="059EDB4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354BF"/>
    <w:multiLevelType w:val="hybridMultilevel"/>
    <w:tmpl w:val="9722660E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A6559"/>
    <w:multiLevelType w:val="hybridMultilevel"/>
    <w:tmpl w:val="6BC4A666"/>
    <w:lvl w:ilvl="0" w:tplc="CE24D0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A0ADE"/>
    <w:multiLevelType w:val="hybridMultilevel"/>
    <w:tmpl w:val="6E52CB6C"/>
    <w:lvl w:ilvl="0" w:tplc="45BA78D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45007"/>
    <w:multiLevelType w:val="hybridMultilevel"/>
    <w:tmpl w:val="8A021ACA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169BB"/>
    <w:multiLevelType w:val="hybridMultilevel"/>
    <w:tmpl w:val="B8481466"/>
    <w:lvl w:ilvl="0" w:tplc="462A48D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71EBC"/>
    <w:multiLevelType w:val="hybridMultilevel"/>
    <w:tmpl w:val="5E38254C"/>
    <w:lvl w:ilvl="0" w:tplc="25B884DC">
      <w:start w:val="1"/>
      <w:numFmt w:val="decimal"/>
      <w:lvlText w:val="%1-"/>
      <w:lvlJc w:val="left"/>
      <w:pPr>
        <w:ind w:left="-5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18" w15:restartNumberingAfterBreak="0">
    <w:nsid w:val="735C5142"/>
    <w:multiLevelType w:val="hybridMultilevel"/>
    <w:tmpl w:val="14A69A34"/>
    <w:lvl w:ilvl="0" w:tplc="27A8A716">
      <w:start w:val="1"/>
      <w:numFmt w:val="arabicAlpha"/>
      <w:lvlText w:val="%1)"/>
      <w:lvlJc w:val="left"/>
      <w:pPr>
        <w:ind w:left="720" w:hanging="360"/>
      </w:pPr>
      <w:rPr>
        <w:rFonts w:asciiTheme="minorBidi" w:hAnsiTheme="minorBidi" w:hint="default"/>
        <w:b w:val="0"/>
        <w:bCs/>
        <w:color w:val="000000" w:themeColor="text1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123297">
    <w:abstractNumId w:val="17"/>
  </w:num>
  <w:num w:numId="2" w16cid:durableId="1948392836">
    <w:abstractNumId w:val="10"/>
  </w:num>
  <w:num w:numId="3" w16cid:durableId="183860094">
    <w:abstractNumId w:val="14"/>
  </w:num>
  <w:num w:numId="4" w16cid:durableId="1806967593">
    <w:abstractNumId w:val="3"/>
  </w:num>
  <w:num w:numId="5" w16cid:durableId="1717508633">
    <w:abstractNumId w:val="7"/>
  </w:num>
  <w:num w:numId="6" w16cid:durableId="1557470559">
    <w:abstractNumId w:val="1"/>
  </w:num>
  <w:num w:numId="7" w16cid:durableId="1495990421">
    <w:abstractNumId w:val="11"/>
  </w:num>
  <w:num w:numId="8" w16cid:durableId="1266501371">
    <w:abstractNumId w:val="8"/>
  </w:num>
  <w:num w:numId="9" w16cid:durableId="840389622">
    <w:abstractNumId w:val="13"/>
  </w:num>
  <w:num w:numId="10" w16cid:durableId="1514538462">
    <w:abstractNumId w:val="16"/>
  </w:num>
  <w:num w:numId="11" w16cid:durableId="1631477191">
    <w:abstractNumId w:val="9"/>
  </w:num>
  <w:num w:numId="12" w16cid:durableId="1617903538">
    <w:abstractNumId w:val="12"/>
  </w:num>
  <w:num w:numId="13" w16cid:durableId="1903058524">
    <w:abstractNumId w:val="15"/>
  </w:num>
  <w:num w:numId="14" w16cid:durableId="439960117">
    <w:abstractNumId w:val="18"/>
  </w:num>
  <w:num w:numId="15" w16cid:durableId="532839179">
    <w:abstractNumId w:val="6"/>
  </w:num>
  <w:num w:numId="16" w16cid:durableId="1572765379">
    <w:abstractNumId w:val="4"/>
  </w:num>
  <w:num w:numId="17" w16cid:durableId="452091145">
    <w:abstractNumId w:val="2"/>
  </w:num>
  <w:num w:numId="18" w16cid:durableId="2125686828">
    <w:abstractNumId w:val="0"/>
  </w:num>
  <w:num w:numId="19" w16cid:durableId="924454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795"/>
    <w:rsid w:val="00014DD0"/>
    <w:rsid w:val="00017F2E"/>
    <w:rsid w:val="00021636"/>
    <w:rsid w:val="0002451B"/>
    <w:rsid w:val="00026C86"/>
    <w:rsid w:val="00026E76"/>
    <w:rsid w:val="00040E94"/>
    <w:rsid w:val="00051898"/>
    <w:rsid w:val="0006502A"/>
    <w:rsid w:val="00070F95"/>
    <w:rsid w:val="000715B4"/>
    <w:rsid w:val="000751D9"/>
    <w:rsid w:val="00076242"/>
    <w:rsid w:val="00084AAD"/>
    <w:rsid w:val="00095738"/>
    <w:rsid w:val="000A1C22"/>
    <w:rsid w:val="000A2E09"/>
    <w:rsid w:val="000B50B6"/>
    <w:rsid w:val="000C0167"/>
    <w:rsid w:val="000C1768"/>
    <w:rsid w:val="000C65C6"/>
    <w:rsid w:val="000C6C07"/>
    <w:rsid w:val="000D0EB4"/>
    <w:rsid w:val="000E2504"/>
    <w:rsid w:val="000E520F"/>
    <w:rsid w:val="000E649F"/>
    <w:rsid w:val="000F55EC"/>
    <w:rsid w:val="00104EE8"/>
    <w:rsid w:val="00114721"/>
    <w:rsid w:val="001233A2"/>
    <w:rsid w:val="0012378A"/>
    <w:rsid w:val="00125033"/>
    <w:rsid w:val="001269EA"/>
    <w:rsid w:val="001364F4"/>
    <w:rsid w:val="00136789"/>
    <w:rsid w:val="00140976"/>
    <w:rsid w:val="001470BA"/>
    <w:rsid w:val="00151FD8"/>
    <w:rsid w:val="0017592E"/>
    <w:rsid w:val="00182F03"/>
    <w:rsid w:val="0018349B"/>
    <w:rsid w:val="0018363F"/>
    <w:rsid w:val="001859AA"/>
    <w:rsid w:val="00192694"/>
    <w:rsid w:val="00192CF8"/>
    <w:rsid w:val="00192EDA"/>
    <w:rsid w:val="001A0DD3"/>
    <w:rsid w:val="001A2E65"/>
    <w:rsid w:val="001B596F"/>
    <w:rsid w:val="001C167D"/>
    <w:rsid w:val="001D24A6"/>
    <w:rsid w:val="001E6B66"/>
    <w:rsid w:val="001E78A7"/>
    <w:rsid w:val="001F0EB2"/>
    <w:rsid w:val="001F387D"/>
    <w:rsid w:val="002247E8"/>
    <w:rsid w:val="00226B73"/>
    <w:rsid w:val="00234347"/>
    <w:rsid w:val="00251F23"/>
    <w:rsid w:val="00255373"/>
    <w:rsid w:val="00257E5A"/>
    <w:rsid w:val="00260682"/>
    <w:rsid w:val="002724D6"/>
    <w:rsid w:val="002739F5"/>
    <w:rsid w:val="002872EF"/>
    <w:rsid w:val="00290C7F"/>
    <w:rsid w:val="00294006"/>
    <w:rsid w:val="002A099E"/>
    <w:rsid w:val="002A3840"/>
    <w:rsid w:val="002A3D20"/>
    <w:rsid w:val="002B0F13"/>
    <w:rsid w:val="002B1532"/>
    <w:rsid w:val="002B1715"/>
    <w:rsid w:val="002B4B0D"/>
    <w:rsid w:val="002C687D"/>
    <w:rsid w:val="002C70C0"/>
    <w:rsid w:val="002D11BF"/>
    <w:rsid w:val="002E17F2"/>
    <w:rsid w:val="002E563F"/>
    <w:rsid w:val="002F0EBD"/>
    <w:rsid w:val="002F49D7"/>
    <w:rsid w:val="003052FF"/>
    <w:rsid w:val="003156C1"/>
    <w:rsid w:val="003156D1"/>
    <w:rsid w:val="00317196"/>
    <w:rsid w:val="00320513"/>
    <w:rsid w:val="00343121"/>
    <w:rsid w:val="00346AE8"/>
    <w:rsid w:val="00366CA8"/>
    <w:rsid w:val="00372E89"/>
    <w:rsid w:val="0037327A"/>
    <w:rsid w:val="00377C67"/>
    <w:rsid w:val="00380401"/>
    <w:rsid w:val="00380CB6"/>
    <w:rsid w:val="00381DEB"/>
    <w:rsid w:val="00382E41"/>
    <w:rsid w:val="003832C6"/>
    <w:rsid w:val="00385E75"/>
    <w:rsid w:val="00394D6E"/>
    <w:rsid w:val="003A27DA"/>
    <w:rsid w:val="003B00F3"/>
    <w:rsid w:val="003B59DF"/>
    <w:rsid w:val="003D3ECB"/>
    <w:rsid w:val="003D55BE"/>
    <w:rsid w:val="003E1E65"/>
    <w:rsid w:val="003F1FEB"/>
    <w:rsid w:val="003F6A1C"/>
    <w:rsid w:val="00420FCC"/>
    <w:rsid w:val="00445A9A"/>
    <w:rsid w:val="004469ED"/>
    <w:rsid w:val="00455BB5"/>
    <w:rsid w:val="00455BC7"/>
    <w:rsid w:val="00456A11"/>
    <w:rsid w:val="00463EAC"/>
    <w:rsid w:val="00464CA5"/>
    <w:rsid w:val="00465FDA"/>
    <w:rsid w:val="004710EE"/>
    <w:rsid w:val="0047230D"/>
    <w:rsid w:val="004727F6"/>
    <w:rsid w:val="004734EC"/>
    <w:rsid w:val="00487DDD"/>
    <w:rsid w:val="004912DD"/>
    <w:rsid w:val="00493FED"/>
    <w:rsid w:val="004A2D50"/>
    <w:rsid w:val="004A4A20"/>
    <w:rsid w:val="004A6558"/>
    <w:rsid w:val="004A6898"/>
    <w:rsid w:val="004B53A3"/>
    <w:rsid w:val="004B7FD2"/>
    <w:rsid w:val="004C0022"/>
    <w:rsid w:val="004C38CA"/>
    <w:rsid w:val="004C4728"/>
    <w:rsid w:val="004C67B9"/>
    <w:rsid w:val="004C6EDC"/>
    <w:rsid w:val="004E201B"/>
    <w:rsid w:val="004F10C1"/>
    <w:rsid w:val="004F25A4"/>
    <w:rsid w:val="004F3EAC"/>
    <w:rsid w:val="004F74C3"/>
    <w:rsid w:val="005001E3"/>
    <w:rsid w:val="00511DD6"/>
    <w:rsid w:val="0052660E"/>
    <w:rsid w:val="005267A0"/>
    <w:rsid w:val="00534B2C"/>
    <w:rsid w:val="0053704A"/>
    <w:rsid w:val="005463CC"/>
    <w:rsid w:val="0054712E"/>
    <w:rsid w:val="00552C95"/>
    <w:rsid w:val="00564E47"/>
    <w:rsid w:val="00567673"/>
    <w:rsid w:val="00572669"/>
    <w:rsid w:val="005757BA"/>
    <w:rsid w:val="00575CDA"/>
    <w:rsid w:val="0057733C"/>
    <w:rsid w:val="005777EA"/>
    <w:rsid w:val="00577B62"/>
    <w:rsid w:val="00580386"/>
    <w:rsid w:val="00580FA9"/>
    <w:rsid w:val="0058596B"/>
    <w:rsid w:val="00587164"/>
    <w:rsid w:val="005968DF"/>
    <w:rsid w:val="005A194D"/>
    <w:rsid w:val="005B54ED"/>
    <w:rsid w:val="005D77B3"/>
    <w:rsid w:val="005E79AC"/>
    <w:rsid w:val="005F097D"/>
    <w:rsid w:val="005F1633"/>
    <w:rsid w:val="005F35C3"/>
    <w:rsid w:val="005F70BE"/>
    <w:rsid w:val="00600B20"/>
    <w:rsid w:val="00603C43"/>
    <w:rsid w:val="00603D91"/>
    <w:rsid w:val="0061414E"/>
    <w:rsid w:val="00615B4F"/>
    <w:rsid w:val="0061740E"/>
    <w:rsid w:val="00624F35"/>
    <w:rsid w:val="00632AF9"/>
    <w:rsid w:val="0063469E"/>
    <w:rsid w:val="00640DAB"/>
    <w:rsid w:val="006428CD"/>
    <w:rsid w:val="00644918"/>
    <w:rsid w:val="00646567"/>
    <w:rsid w:val="0064721C"/>
    <w:rsid w:val="00654944"/>
    <w:rsid w:val="00654E74"/>
    <w:rsid w:val="006550E6"/>
    <w:rsid w:val="00657E97"/>
    <w:rsid w:val="006621F7"/>
    <w:rsid w:val="00664DF8"/>
    <w:rsid w:val="006704EF"/>
    <w:rsid w:val="00672079"/>
    <w:rsid w:val="00675041"/>
    <w:rsid w:val="0068087E"/>
    <w:rsid w:val="00694A8E"/>
    <w:rsid w:val="006960E7"/>
    <w:rsid w:val="00697276"/>
    <w:rsid w:val="006A2C27"/>
    <w:rsid w:val="006A2E49"/>
    <w:rsid w:val="006B5D0E"/>
    <w:rsid w:val="006B69BF"/>
    <w:rsid w:val="006C52BC"/>
    <w:rsid w:val="006D5465"/>
    <w:rsid w:val="006D737E"/>
    <w:rsid w:val="006E3100"/>
    <w:rsid w:val="006E540C"/>
    <w:rsid w:val="00714DFA"/>
    <w:rsid w:val="00724298"/>
    <w:rsid w:val="007317A3"/>
    <w:rsid w:val="00732167"/>
    <w:rsid w:val="007321A8"/>
    <w:rsid w:val="00732540"/>
    <w:rsid w:val="00733FAC"/>
    <w:rsid w:val="00740677"/>
    <w:rsid w:val="00743314"/>
    <w:rsid w:val="0075441E"/>
    <w:rsid w:val="00757B74"/>
    <w:rsid w:val="00786A54"/>
    <w:rsid w:val="0078795D"/>
    <w:rsid w:val="00793F7D"/>
    <w:rsid w:val="0079419C"/>
    <w:rsid w:val="00797F72"/>
    <w:rsid w:val="007A4644"/>
    <w:rsid w:val="007B32D8"/>
    <w:rsid w:val="007C073A"/>
    <w:rsid w:val="007C5868"/>
    <w:rsid w:val="007C7BA5"/>
    <w:rsid w:val="007D4C03"/>
    <w:rsid w:val="007D69E4"/>
    <w:rsid w:val="007E1B29"/>
    <w:rsid w:val="007E5186"/>
    <w:rsid w:val="007E5E42"/>
    <w:rsid w:val="007F12BB"/>
    <w:rsid w:val="007F15EC"/>
    <w:rsid w:val="007F6961"/>
    <w:rsid w:val="00803357"/>
    <w:rsid w:val="00815ABE"/>
    <w:rsid w:val="00815F1F"/>
    <w:rsid w:val="00822EA9"/>
    <w:rsid w:val="00825444"/>
    <w:rsid w:val="00833575"/>
    <w:rsid w:val="008356A2"/>
    <w:rsid w:val="00847B11"/>
    <w:rsid w:val="00860825"/>
    <w:rsid w:val="00865D9A"/>
    <w:rsid w:val="0087041C"/>
    <w:rsid w:val="008712B6"/>
    <w:rsid w:val="00875CF4"/>
    <w:rsid w:val="00886738"/>
    <w:rsid w:val="00891917"/>
    <w:rsid w:val="008A04C0"/>
    <w:rsid w:val="008B4259"/>
    <w:rsid w:val="008D43B0"/>
    <w:rsid w:val="008E3CC7"/>
    <w:rsid w:val="008E4D3F"/>
    <w:rsid w:val="008E5549"/>
    <w:rsid w:val="0090085A"/>
    <w:rsid w:val="009102B7"/>
    <w:rsid w:val="00927693"/>
    <w:rsid w:val="009368A2"/>
    <w:rsid w:val="00940C34"/>
    <w:rsid w:val="00941450"/>
    <w:rsid w:val="00946AD6"/>
    <w:rsid w:val="00947F6C"/>
    <w:rsid w:val="009508D6"/>
    <w:rsid w:val="00950C9E"/>
    <w:rsid w:val="00953FC3"/>
    <w:rsid w:val="00956673"/>
    <w:rsid w:val="00960B6D"/>
    <w:rsid w:val="009674A0"/>
    <w:rsid w:val="00967ABC"/>
    <w:rsid w:val="00967F3B"/>
    <w:rsid w:val="00970DEA"/>
    <w:rsid w:val="00972F1F"/>
    <w:rsid w:val="0098115D"/>
    <w:rsid w:val="009847E6"/>
    <w:rsid w:val="00984C28"/>
    <w:rsid w:val="00984E6F"/>
    <w:rsid w:val="009876DC"/>
    <w:rsid w:val="00987B9A"/>
    <w:rsid w:val="00992184"/>
    <w:rsid w:val="009A1290"/>
    <w:rsid w:val="009A1A3C"/>
    <w:rsid w:val="009A22E1"/>
    <w:rsid w:val="009A4A78"/>
    <w:rsid w:val="009A667F"/>
    <w:rsid w:val="009A6731"/>
    <w:rsid w:val="009B7369"/>
    <w:rsid w:val="009C1CDA"/>
    <w:rsid w:val="009C3282"/>
    <w:rsid w:val="009C4590"/>
    <w:rsid w:val="009C4CCF"/>
    <w:rsid w:val="009C7DFA"/>
    <w:rsid w:val="009D576A"/>
    <w:rsid w:val="009E0834"/>
    <w:rsid w:val="009E1919"/>
    <w:rsid w:val="009E4C2F"/>
    <w:rsid w:val="009F6C80"/>
    <w:rsid w:val="00A02710"/>
    <w:rsid w:val="00A02D2C"/>
    <w:rsid w:val="00A06EC1"/>
    <w:rsid w:val="00A07AB7"/>
    <w:rsid w:val="00A20113"/>
    <w:rsid w:val="00A2155C"/>
    <w:rsid w:val="00A3464A"/>
    <w:rsid w:val="00A41B06"/>
    <w:rsid w:val="00A428BB"/>
    <w:rsid w:val="00A56800"/>
    <w:rsid w:val="00A62F7B"/>
    <w:rsid w:val="00A75274"/>
    <w:rsid w:val="00A84AB3"/>
    <w:rsid w:val="00A90456"/>
    <w:rsid w:val="00A91E49"/>
    <w:rsid w:val="00A976EA"/>
    <w:rsid w:val="00AA0BD8"/>
    <w:rsid w:val="00AA5112"/>
    <w:rsid w:val="00AA6C62"/>
    <w:rsid w:val="00AB1221"/>
    <w:rsid w:val="00AB4284"/>
    <w:rsid w:val="00AC10D4"/>
    <w:rsid w:val="00AC19EA"/>
    <w:rsid w:val="00AC4BA5"/>
    <w:rsid w:val="00AD2795"/>
    <w:rsid w:val="00AD611A"/>
    <w:rsid w:val="00AD7ABF"/>
    <w:rsid w:val="00AE00D7"/>
    <w:rsid w:val="00AF3456"/>
    <w:rsid w:val="00AF67ED"/>
    <w:rsid w:val="00B024EC"/>
    <w:rsid w:val="00B16370"/>
    <w:rsid w:val="00B205F3"/>
    <w:rsid w:val="00B23607"/>
    <w:rsid w:val="00B26F64"/>
    <w:rsid w:val="00B35512"/>
    <w:rsid w:val="00B36208"/>
    <w:rsid w:val="00B42948"/>
    <w:rsid w:val="00B576C0"/>
    <w:rsid w:val="00B6028C"/>
    <w:rsid w:val="00B6597B"/>
    <w:rsid w:val="00B67231"/>
    <w:rsid w:val="00B67328"/>
    <w:rsid w:val="00B676DD"/>
    <w:rsid w:val="00B71046"/>
    <w:rsid w:val="00B767AA"/>
    <w:rsid w:val="00B76CB6"/>
    <w:rsid w:val="00B8404C"/>
    <w:rsid w:val="00B84659"/>
    <w:rsid w:val="00B928BE"/>
    <w:rsid w:val="00B9422A"/>
    <w:rsid w:val="00B953D3"/>
    <w:rsid w:val="00BA1537"/>
    <w:rsid w:val="00BA410E"/>
    <w:rsid w:val="00BB130C"/>
    <w:rsid w:val="00BB27FC"/>
    <w:rsid w:val="00BB73DF"/>
    <w:rsid w:val="00BD19B2"/>
    <w:rsid w:val="00BD1CA8"/>
    <w:rsid w:val="00BD1EE2"/>
    <w:rsid w:val="00BE06E9"/>
    <w:rsid w:val="00BE1811"/>
    <w:rsid w:val="00BE3DFC"/>
    <w:rsid w:val="00BF0617"/>
    <w:rsid w:val="00BF46DE"/>
    <w:rsid w:val="00BF76A6"/>
    <w:rsid w:val="00BF76FF"/>
    <w:rsid w:val="00C0425C"/>
    <w:rsid w:val="00C0477E"/>
    <w:rsid w:val="00C12CCA"/>
    <w:rsid w:val="00C15CAC"/>
    <w:rsid w:val="00C167C6"/>
    <w:rsid w:val="00C322E2"/>
    <w:rsid w:val="00C333A0"/>
    <w:rsid w:val="00C5723C"/>
    <w:rsid w:val="00C65E6C"/>
    <w:rsid w:val="00C661BC"/>
    <w:rsid w:val="00C718C9"/>
    <w:rsid w:val="00C74BA4"/>
    <w:rsid w:val="00C773D1"/>
    <w:rsid w:val="00C93137"/>
    <w:rsid w:val="00C97DF0"/>
    <w:rsid w:val="00CA432D"/>
    <w:rsid w:val="00CA6934"/>
    <w:rsid w:val="00CB3167"/>
    <w:rsid w:val="00CB3F0C"/>
    <w:rsid w:val="00CC7A75"/>
    <w:rsid w:val="00CD572D"/>
    <w:rsid w:val="00CE20DE"/>
    <w:rsid w:val="00CE4963"/>
    <w:rsid w:val="00CF017F"/>
    <w:rsid w:val="00CF3796"/>
    <w:rsid w:val="00CF4047"/>
    <w:rsid w:val="00D000D1"/>
    <w:rsid w:val="00D00269"/>
    <w:rsid w:val="00D00BBE"/>
    <w:rsid w:val="00D07771"/>
    <w:rsid w:val="00D1115E"/>
    <w:rsid w:val="00D11D6A"/>
    <w:rsid w:val="00D20DD9"/>
    <w:rsid w:val="00D23BE2"/>
    <w:rsid w:val="00D25CDB"/>
    <w:rsid w:val="00D35008"/>
    <w:rsid w:val="00D35163"/>
    <w:rsid w:val="00D37163"/>
    <w:rsid w:val="00D42EDE"/>
    <w:rsid w:val="00D4565A"/>
    <w:rsid w:val="00D4650D"/>
    <w:rsid w:val="00D46809"/>
    <w:rsid w:val="00D5551D"/>
    <w:rsid w:val="00D577E0"/>
    <w:rsid w:val="00D63F98"/>
    <w:rsid w:val="00D666E2"/>
    <w:rsid w:val="00D851DF"/>
    <w:rsid w:val="00D85242"/>
    <w:rsid w:val="00D939B8"/>
    <w:rsid w:val="00DA417C"/>
    <w:rsid w:val="00DA68C3"/>
    <w:rsid w:val="00DA6D15"/>
    <w:rsid w:val="00DB18CA"/>
    <w:rsid w:val="00DB4076"/>
    <w:rsid w:val="00DB55AA"/>
    <w:rsid w:val="00DC279A"/>
    <w:rsid w:val="00DC5288"/>
    <w:rsid w:val="00DD4B21"/>
    <w:rsid w:val="00DD5B36"/>
    <w:rsid w:val="00DE1027"/>
    <w:rsid w:val="00DE6A7B"/>
    <w:rsid w:val="00DF256F"/>
    <w:rsid w:val="00DF4A5A"/>
    <w:rsid w:val="00DF6109"/>
    <w:rsid w:val="00E037CB"/>
    <w:rsid w:val="00E21BFE"/>
    <w:rsid w:val="00E22C10"/>
    <w:rsid w:val="00E342B6"/>
    <w:rsid w:val="00E37C87"/>
    <w:rsid w:val="00E41873"/>
    <w:rsid w:val="00E553C2"/>
    <w:rsid w:val="00E5666E"/>
    <w:rsid w:val="00E701C2"/>
    <w:rsid w:val="00E706D8"/>
    <w:rsid w:val="00E74913"/>
    <w:rsid w:val="00E920E9"/>
    <w:rsid w:val="00E95424"/>
    <w:rsid w:val="00EA07F7"/>
    <w:rsid w:val="00EA47AC"/>
    <w:rsid w:val="00EA72B7"/>
    <w:rsid w:val="00EB6541"/>
    <w:rsid w:val="00EC1EE2"/>
    <w:rsid w:val="00EC279A"/>
    <w:rsid w:val="00EC5D65"/>
    <w:rsid w:val="00EC7E89"/>
    <w:rsid w:val="00ED36EF"/>
    <w:rsid w:val="00ED3A30"/>
    <w:rsid w:val="00ED585D"/>
    <w:rsid w:val="00ED5A03"/>
    <w:rsid w:val="00EE2431"/>
    <w:rsid w:val="00EF1D29"/>
    <w:rsid w:val="00EF26C7"/>
    <w:rsid w:val="00EF6531"/>
    <w:rsid w:val="00F12271"/>
    <w:rsid w:val="00F14367"/>
    <w:rsid w:val="00F20718"/>
    <w:rsid w:val="00F270C2"/>
    <w:rsid w:val="00F32051"/>
    <w:rsid w:val="00F32175"/>
    <w:rsid w:val="00F324B2"/>
    <w:rsid w:val="00F4022A"/>
    <w:rsid w:val="00F4031D"/>
    <w:rsid w:val="00F51607"/>
    <w:rsid w:val="00F54472"/>
    <w:rsid w:val="00F56671"/>
    <w:rsid w:val="00F6248B"/>
    <w:rsid w:val="00F64FA6"/>
    <w:rsid w:val="00F747A2"/>
    <w:rsid w:val="00F77930"/>
    <w:rsid w:val="00F80BB4"/>
    <w:rsid w:val="00F90E67"/>
    <w:rsid w:val="00F9659D"/>
    <w:rsid w:val="00FA0A81"/>
    <w:rsid w:val="00FA17B1"/>
    <w:rsid w:val="00FA1B22"/>
    <w:rsid w:val="00FA51E5"/>
    <w:rsid w:val="00FB1890"/>
    <w:rsid w:val="00FB30D4"/>
    <w:rsid w:val="00FB4B0D"/>
    <w:rsid w:val="00FB5487"/>
    <w:rsid w:val="00FB6DE6"/>
    <w:rsid w:val="00FC0DB4"/>
    <w:rsid w:val="00FC7D75"/>
    <w:rsid w:val="00FD1D4D"/>
    <w:rsid w:val="00FD1E96"/>
    <w:rsid w:val="00FD40DD"/>
    <w:rsid w:val="00FD67EA"/>
    <w:rsid w:val="00FE5045"/>
    <w:rsid w:val="00FF1761"/>
    <w:rsid w:val="00FF3CDC"/>
  </w:rsids>
  <m:mathPr>
    <m:mathFont m:val="Cambria Math"/>
    <m:brkBin m:val="before"/>
    <m:brkBinSub m:val="--"/>
    <m:smallFrac/>
    <m:dispDef/>
    <m:lMargin m:val="0"/>
    <m:rMargin m:val="0"/>
    <m:defJc m:val="right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26FB6"/>
  <w15:chartTrackingRefBased/>
  <w15:docId w15:val="{6EAE78F1-BD0B-4127-9166-528DD54A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F0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2B6"/>
  </w:style>
  <w:style w:type="paragraph" w:styleId="Footer">
    <w:name w:val="footer"/>
    <w:basedOn w:val="Normal"/>
    <w:link w:val="FooterChar"/>
    <w:uiPriority w:val="99"/>
    <w:unhideWhenUsed/>
    <w:rsid w:val="008712B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2B6"/>
  </w:style>
  <w:style w:type="table" w:styleId="TableGrid">
    <w:name w:val="Table Grid"/>
    <w:basedOn w:val="TableNormal"/>
    <w:uiPriority w:val="59"/>
    <w:rsid w:val="00871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1715"/>
    <w:pPr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2B1715"/>
    <w:pPr>
      <w:bidi/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1715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6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11A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5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">
    <w:name w:val="شبكة جدول2"/>
    <w:basedOn w:val="TableNormal"/>
    <w:next w:val="TableGrid"/>
    <w:uiPriority w:val="59"/>
    <w:rsid w:val="0017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شبكة جدول4"/>
    <w:basedOn w:val="TableNormal"/>
    <w:next w:val="TableGrid"/>
    <w:uiPriority w:val="59"/>
    <w:rsid w:val="00FB1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 فاتح1"/>
    <w:basedOn w:val="TableNormal"/>
    <w:next w:val="TableGridLight"/>
    <w:uiPriority w:val="40"/>
    <w:rsid w:val="00C773D1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20">
    <w:name w:val="شبكة جدول فاتح2"/>
    <w:basedOn w:val="TableNormal"/>
    <w:next w:val="TableGridLight"/>
    <w:uiPriority w:val="40"/>
    <w:rsid w:val="0006502A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">
    <w:name w:val="شبكة جدول5"/>
    <w:basedOn w:val="TableNormal"/>
    <w:next w:val="TableGrid"/>
    <w:uiPriority w:val="59"/>
    <w:rsid w:val="00D4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D67EA"/>
    <w:pPr>
      <w:bidi w:val="0"/>
      <w:spacing w:after="0" w:line="240" w:lineRule="auto"/>
    </w:pPr>
    <w:rPr>
      <w:rFonts w:ascii="Helvetica" w:eastAsiaTheme="minorEastAsia" w:hAnsi="Helvetica" w:cs="Times New Roman"/>
      <w:color w:val="231F20"/>
      <w:sz w:val="29"/>
      <w:szCs w:val="29"/>
      <w:lang w:val="en-SA"/>
    </w:rPr>
  </w:style>
  <w:style w:type="character" w:customStyle="1" w:styleId="s1">
    <w:name w:val="s1"/>
    <w:basedOn w:val="DefaultParagraphFont"/>
    <w:rsid w:val="00FD67EA"/>
    <w:rPr>
      <w:rFonts w:ascii="Helvetica" w:hAnsi="Helvetica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FD6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AppData\Local\Packages\5319275A.WhatsAppDesktop_cv1g1gvanyjgm\LocalState\sessions\28ACF247BFDA40E5B504265C27B8C2195862B7D7\transfers\2025-51\&#1602;&#1575;&#1604;&#1576;%20&#1575;&#1604;&#1575;&#1582;&#1578;&#1576;&#1575;&#1585;&#1575;&#1578;%20&#1575;&#1604;&#1606;&#1607;&#1575;&#1574;&#1610;&#1577;%20&#1593;&#1575;&#1605;%201447&#1607;&#1600;.dotx" TargetMode="External"/></Relationships>
</file>

<file path=word/theme/theme1.xml><?xml version="1.0" encoding="utf-8"?>
<a:theme xmlns:a="http://schemas.openxmlformats.org/drawingml/2006/main" name="نسق Office">
  <a:themeElements>
    <a:clrScheme name="مخصص 2">
      <a:dk1>
        <a:sysClr val="windowText" lastClr="000000"/>
      </a:dk1>
      <a:lt1>
        <a:sysClr val="window" lastClr="FFFFFF"/>
      </a:lt1>
      <a:dk2>
        <a:srgbClr val="395750"/>
      </a:dk2>
      <a:lt2>
        <a:srgbClr val="EBDDC3"/>
      </a:lt2>
      <a:accent1>
        <a:srgbClr val="FFFFFF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94FF0-E9FE-4289-B8F6-31B6A07CE3E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قالب%20الاختبارات%20النهائية%20عام%201447هـ.dotx</Template>
  <TotalTime>1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manar m</cp:lastModifiedBy>
  <cp:revision>2</cp:revision>
  <cp:lastPrinted>2026-05-11T19:35:00Z</cp:lastPrinted>
  <dcterms:created xsi:type="dcterms:W3CDTF">2026-05-13T05:45:00Z</dcterms:created>
  <dcterms:modified xsi:type="dcterms:W3CDTF">2026-05-13T05:45:00Z</dcterms:modified>
</cp:coreProperties>
</file>