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1678" w:type="dxa"/>
        <w:tblInd w:w="8546" w:type="dxa"/>
        <w:tblLook w:val="04A0" w:firstRow="1" w:lastRow="0" w:firstColumn="1" w:lastColumn="0" w:noHBand="0" w:noVBand="1"/>
      </w:tblPr>
      <w:tblGrid>
        <w:gridCol w:w="1678"/>
      </w:tblGrid>
      <w:tr w:rsidR="001269EA" w:rsidRPr="00E706D8" w14:paraId="3684652A" w14:textId="77777777" w:rsidTr="00B71046">
        <w:trPr>
          <w:trHeight w:val="587"/>
        </w:trPr>
        <w:tc>
          <w:tcPr>
            <w:tcW w:w="1678" w:type="dxa"/>
          </w:tcPr>
          <w:p w14:paraId="1EE0F0D9" w14:textId="77777777" w:rsidR="001269EA" w:rsidRDefault="001269EA" w:rsidP="00317196">
            <w:pPr>
              <w:rPr>
                <w:rtl/>
              </w:rPr>
            </w:pPr>
          </w:p>
        </w:tc>
      </w:tr>
      <w:tr w:rsidR="00E706D8" w:rsidRPr="00E706D8" w14:paraId="2CE9A2AE" w14:textId="77777777" w:rsidTr="00E706D8">
        <w:trPr>
          <w:trHeight w:val="569"/>
        </w:trPr>
        <w:tc>
          <w:tcPr>
            <w:tcW w:w="1678" w:type="dxa"/>
            <w:vAlign w:val="center"/>
          </w:tcPr>
          <w:p w14:paraId="1029C14F" w14:textId="77777777" w:rsidR="00E706D8" w:rsidRPr="00E706D8" w:rsidRDefault="00E706D8" w:rsidP="00B16370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E706D8">
              <w:rPr>
                <w:rFonts w:hint="cs"/>
                <w:b/>
                <w:bCs/>
                <w:sz w:val="32"/>
                <w:szCs w:val="32"/>
                <w:rtl/>
              </w:rPr>
              <w:t>40</w:t>
            </w:r>
          </w:p>
        </w:tc>
      </w:tr>
    </w:tbl>
    <w:p w14:paraId="1A12C2C8" w14:textId="3958CCA4" w:rsidR="00E706D8" w:rsidRPr="00320513" w:rsidRDefault="001269EA" w:rsidP="004A6558">
      <w:pPr>
        <w:rPr>
          <w:rtl/>
        </w:rPr>
      </w:pPr>
      <w:r w:rsidRPr="00A61C04"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240F391" wp14:editId="02C50D4E">
                <wp:simplePos x="0" y="0"/>
                <wp:positionH relativeFrom="margin">
                  <wp:posOffset>1485900</wp:posOffset>
                </wp:positionH>
                <wp:positionV relativeFrom="paragraph">
                  <wp:posOffset>-612140</wp:posOffset>
                </wp:positionV>
                <wp:extent cx="5034915" cy="618441"/>
                <wp:effectExtent l="0" t="0" r="6985" b="17145"/>
                <wp:wrapNone/>
                <wp:docPr id="4" name="مربع نص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5034915" cy="618441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1C8E77" w14:textId="19F05144" w:rsidR="00EA47AC" w:rsidRPr="002724D6" w:rsidRDefault="00EA47AC" w:rsidP="00B23607">
                            <w:pPr>
                              <w:spacing w:after="120" w:line="240" w:lineRule="auto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2724D6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الطالب/ة:</w:t>
                            </w:r>
                            <w:r w:rsidR="00B23607" w:rsidRPr="002724D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........................................................................... ا</w:t>
                            </w:r>
                            <w:r w:rsidRPr="002724D6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لصف:</w:t>
                            </w:r>
                            <w:r w:rsidRPr="002724D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DF256F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اولى</w:t>
                            </w:r>
                            <w:r w:rsidR="00B23607" w:rsidRPr="002724D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..........................</w:t>
                            </w:r>
                          </w:p>
                          <w:p w14:paraId="5C1F064F" w14:textId="4F8C6A09" w:rsidR="00B23607" w:rsidRPr="002724D6" w:rsidRDefault="00B23607" w:rsidP="00B23607">
                            <w:pPr>
                              <w:spacing w:after="120" w:line="240" w:lineRule="auto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2724D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رقم </w:t>
                            </w:r>
                            <w:bookmarkStart w:id="0" w:name="_Int_6LMKonx2"/>
                            <w:r w:rsidRPr="002724D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الجلوس :</w:t>
                            </w:r>
                            <w:bookmarkEnd w:id="0"/>
                            <w:r w:rsidRPr="002724D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6A2E49" w:rsidRPr="002724D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................................................................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40F391" id="_x0000_t202" coordsize="21600,21600" o:spt="202" path="m,l,21600r21600,l21600,xe">
                <v:stroke joinstyle="miter"/>
                <v:path gradientshapeok="t" o:connecttype="rect"/>
              </v:shapetype>
              <v:shape id="مربع نص 4" o:spid="_x0000_s1026" type="#_x0000_t202" style="position:absolute;left:0;text-align:left;margin-left:117pt;margin-top:-48.2pt;width:396.45pt;height:48.7pt;flip:x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" filled="f" strokecolor="black [3213]">
                <v:textbox>
                  <w:txbxContent>
                    <w:p w14:paraId="741C8E77" w14:textId="19F05144" w:rsidR="00EA47AC" w:rsidRPr="002724D6" w:rsidRDefault="00EA47AC" w:rsidP="00B23607">
                      <w:pPr>
                        <w:spacing w:after="120" w:line="240" w:lineRule="auto"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2724D6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</w:rPr>
                        <w:t>الطالب/ة:</w:t>
                      </w:r>
                      <w:r w:rsidR="00B23607" w:rsidRPr="002724D6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........................................................................... ا</w:t>
                      </w:r>
                      <w:r w:rsidRPr="002724D6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</w:rPr>
                        <w:t>لصف:</w:t>
                      </w:r>
                      <w:r w:rsidRPr="002724D6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DF256F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</w:rPr>
                        <w:t>اولى</w:t>
                      </w:r>
                      <w:r w:rsidR="00B23607" w:rsidRPr="002724D6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..........................</w:t>
                      </w:r>
                    </w:p>
                    <w:p w14:paraId="5C1F064F" w14:textId="4F8C6A09" w:rsidR="00B23607" w:rsidRPr="002724D6" w:rsidRDefault="00B23607" w:rsidP="00B23607">
                      <w:pPr>
                        <w:spacing w:after="120" w:line="240" w:lineRule="auto"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2724D6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رقم </w:t>
                      </w:r>
                      <w:bookmarkStart w:id="1" w:name="_Int_6LMKonx2"/>
                      <w:r w:rsidRPr="002724D6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</w:rPr>
                        <w:t>الجلوس :</w:t>
                      </w:r>
                      <w:bookmarkEnd w:id="1"/>
                      <w:r w:rsidRPr="002724D6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6A2E49" w:rsidRPr="002724D6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</w:rPr>
                        <w:t>................................................................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16370">
        <w:rPr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1C87FA" wp14:editId="4DE18EEF">
                <wp:simplePos x="0" y="0"/>
                <wp:positionH relativeFrom="margin">
                  <wp:align>left</wp:align>
                </wp:positionH>
                <wp:positionV relativeFrom="paragraph">
                  <wp:posOffset>-1225550</wp:posOffset>
                </wp:positionV>
                <wp:extent cx="6743700" cy="304800"/>
                <wp:effectExtent l="0" t="0" r="19050" b="19050"/>
                <wp:wrapNone/>
                <wp:docPr id="2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3700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B3E86EA" w14:textId="617DC583" w:rsidR="00EA47AC" w:rsidRPr="00255373" w:rsidRDefault="00EA47AC">
                            <w:pPr>
                              <w:rPr>
                                <w:rFonts w:asciiTheme="minorBidi" w:hAnsiTheme="minorBidi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                 </w:t>
                            </w:r>
                            <w:r w:rsidRPr="00B16370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اختبار نهائي لمادة </w:t>
                            </w:r>
                            <w:r w:rsidR="00255373"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رياضيات</w:t>
                            </w:r>
                            <w:r w:rsidRPr="00B16370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الفصل الدراسي </w:t>
                            </w:r>
                            <w:r w:rsidR="00255373"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الثاني</w:t>
                            </w:r>
                            <w:r w:rsidRPr="00B16370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bookmarkStart w:id="2" w:name="_Int_J4hP2myl"/>
                            <w:r w:rsidRPr="00B16370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(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16370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الدور</w:t>
                            </w:r>
                            <w:bookmarkEnd w:id="2"/>
                            <w:r w:rsidRPr="00B16370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bookmarkStart w:id="3" w:name="_Int_Opn7X9fv"/>
                            <w:r w:rsidRPr="00B16370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الأول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16370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)</w:t>
                            </w:r>
                            <w:bookmarkEnd w:id="3"/>
                            <w:r w:rsidRPr="00B16370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2A099E"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</w:t>
                            </w:r>
                            <w:r w:rsidRPr="00B16370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عام 1447</w:t>
                            </w:r>
                            <w:r w:rsidRPr="00B16370"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ه</w:t>
                            </w:r>
                            <w:r w:rsidR="00255373">
                              <w:rPr>
                                <w:rFonts w:ascii="Calibri" w:hAnsi="Calibri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C87FA" id="مربع نص 2" o:spid="_x0000_s1027" type="#_x0000_t202" style="position:absolute;left:0;text-align:left;margin-left:0;margin-top:-96.5pt;width:531pt;height:24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" fillcolor="white [3212]" strokecolor="black [3213]" strokeweight=".5pt">
                <v:textbox>
                  <w:txbxContent>
                    <w:p w14:paraId="3B3E86EA" w14:textId="617DC583" w:rsidR="00EA47AC" w:rsidRPr="00255373" w:rsidRDefault="00EA47AC">
                      <w:pPr>
                        <w:rPr>
                          <w:rFonts w:asciiTheme="minorBidi" w:hAnsiTheme="minorBidi" w:cs="Arial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                 </w:t>
                      </w:r>
                      <w:r w:rsidRPr="00B16370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اختبار نهائي لمادة </w:t>
                      </w:r>
                      <w:r w:rsidR="00255373"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</w:rPr>
                        <w:t>رياضيات</w:t>
                      </w:r>
                      <w:r w:rsidRPr="00B16370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الفصل الدراسي </w:t>
                      </w:r>
                      <w:r w:rsidR="00255373"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</w:rPr>
                        <w:t>الثاني</w:t>
                      </w:r>
                      <w:r w:rsidRPr="00B16370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bookmarkStart w:id="4" w:name="_Int_J4hP2myl"/>
                      <w:r w:rsidRPr="00B16370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</w:rPr>
                        <w:t>(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16370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</w:rPr>
                        <w:t>الدور</w:t>
                      </w:r>
                      <w:bookmarkEnd w:id="4"/>
                      <w:r w:rsidRPr="00B16370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bookmarkStart w:id="5" w:name="_Int_Opn7X9fv"/>
                      <w:r w:rsidRPr="00B16370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</w:rPr>
                        <w:t>الأول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16370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</w:rPr>
                        <w:t>)</w:t>
                      </w:r>
                      <w:bookmarkEnd w:id="5"/>
                      <w:r w:rsidRPr="00B16370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2A099E"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</w:rPr>
                        <w:t>ل</w:t>
                      </w:r>
                      <w:r w:rsidRPr="00B16370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</w:rPr>
                        <w:t>عام 1447</w:t>
                      </w:r>
                      <w:r w:rsidRPr="00B16370"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  <w:rtl/>
                        </w:rPr>
                        <w:t>ه</w:t>
                      </w:r>
                      <w:r w:rsidR="00255373">
                        <w:rPr>
                          <w:rFonts w:ascii="Calibri" w:hAnsi="Calibri"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ـ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bidiVisual/>
        <w:tblW w:w="10566" w:type="dxa"/>
        <w:tblLook w:val="04A0" w:firstRow="1" w:lastRow="0" w:firstColumn="1" w:lastColumn="0" w:noHBand="0" w:noVBand="1"/>
      </w:tblPr>
      <w:tblGrid>
        <w:gridCol w:w="1760"/>
        <w:gridCol w:w="938"/>
        <w:gridCol w:w="3336"/>
        <w:gridCol w:w="1559"/>
        <w:gridCol w:w="1551"/>
        <w:gridCol w:w="1422"/>
      </w:tblGrid>
      <w:tr w:rsidR="00E706D8" w:rsidRPr="00E706D8" w14:paraId="57853FB6" w14:textId="77777777" w:rsidTr="002A099E">
        <w:trPr>
          <w:trHeight w:val="812"/>
        </w:trPr>
        <w:tc>
          <w:tcPr>
            <w:tcW w:w="1760" w:type="dxa"/>
            <w:vMerge w:val="restart"/>
            <w:shd w:val="clear" w:color="auto" w:fill="D9D9D9" w:themeFill="background1" w:themeFillShade="D9"/>
            <w:vAlign w:val="center"/>
          </w:tcPr>
          <w:p w14:paraId="5CC736C4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E706D8">
              <w:rPr>
                <w:rFonts w:hint="cs"/>
                <w:b/>
                <w:bCs/>
                <w:sz w:val="32"/>
                <w:szCs w:val="32"/>
                <w:rtl/>
              </w:rPr>
              <w:t>رقم السؤال</w:t>
            </w:r>
          </w:p>
        </w:tc>
        <w:tc>
          <w:tcPr>
            <w:tcW w:w="4274" w:type="dxa"/>
            <w:gridSpan w:val="2"/>
            <w:shd w:val="clear" w:color="auto" w:fill="D9D9D9" w:themeFill="background1" w:themeFillShade="D9"/>
            <w:vAlign w:val="center"/>
          </w:tcPr>
          <w:p w14:paraId="618CDB50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الدرجة</w:t>
            </w:r>
          </w:p>
        </w:tc>
        <w:tc>
          <w:tcPr>
            <w:tcW w:w="1559" w:type="dxa"/>
            <w:vMerge w:val="restart"/>
            <w:shd w:val="clear" w:color="auto" w:fill="D9D9D9" w:themeFill="background1" w:themeFillShade="D9"/>
            <w:vAlign w:val="center"/>
          </w:tcPr>
          <w:p w14:paraId="73C66B4B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E706D8">
              <w:rPr>
                <w:rFonts w:hint="cs"/>
                <w:b/>
                <w:bCs/>
                <w:sz w:val="32"/>
                <w:szCs w:val="32"/>
                <w:rtl/>
              </w:rPr>
              <w:t>اسم المصححة وتوقيعها</w:t>
            </w:r>
          </w:p>
        </w:tc>
        <w:tc>
          <w:tcPr>
            <w:tcW w:w="1551" w:type="dxa"/>
            <w:vMerge w:val="restart"/>
            <w:shd w:val="clear" w:color="auto" w:fill="D9D9D9" w:themeFill="background1" w:themeFillShade="D9"/>
            <w:vAlign w:val="center"/>
          </w:tcPr>
          <w:p w14:paraId="1E0F1748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E706D8">
              <w:rPr>
                <w:rFonts w:hint="cs"/>
                <w:b/>
                <w:bCs/>
                <w:sz w:val="32"/>
                <w:szCs w:val="32"/>
                <w:rtl/>
              </w:rPr>
              <w:t>اسم المراجعة وتوقيعها</w:t>
            </w:r>
          </w:p>
        </w:tc>
        <w:tc>
          <w:tcPr>
            <w:tcW w:w="1422" w:type="dxa"/>
            <w:vMerge w:val="restart"/>
            <w:shd w:val="clear" w:color="auto" w:fill="D9D9D9" w:themeFill="background1" w:themeFillShade="D9"/>
            <w:vAlign w:val="center"/>
          </w:tcPr>
          <w:p w14:paraId="43FCE25F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E706D8">
              <w:rPr>
                <w:rFonts w:hint="cs"/>
                <w:b/>
                <w:bCs/>
                <w:sz w:val="32"/>
                <w:szCs w:val="32"/>
                <w:rtl/>
              </w:rPr>
              <w:t>اسم المدققة وتوقيعها</w:t>
            </w:r>
          </w:p>
        </w:tc>
      </w:tr>
      <w:tr w:rsidR="00E706D8" w:rsidRPr="00E706D8" w14:paraId="54566406" w14:textId="77777777" w:rsidTr="00FD40DD">
        <w:trPr>
          <w:trHeight w:val="189"/>
        </w:trPr>
        <w:tc>
          <w:tcPr>
            <w:tcW w:w="1760" w:type="dxa"/>
            <w:vMerge/>
            <w:vAlign w:val="center"/>
          </w:tcPr>
          <w:p w14:paraId="2DEA03DB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938" w:type="dxa"/>
            <w:vAlign w:val="bottom"/>
          </w:tcPr>
          <w:p w14:paraId="05A2C121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E706D8">
              <w:rPr>
                <w:rFonts w:hint="cs"/>
                <w:b/>
                <w:bCs/>
                <w:sz w:val="32"/>
                <w:szCs w:val="32"/>
                <w:rtl/>
              </w:rPr>
              <w:t>رقما</w:t>
            </w:r>
          </w:p>
        </w:tc>
        <w:tc>
          <w:tcPr>
            <w:tcW w:w="3336" w:type="dxa"/>
            <w:vAlign w:val="bottom"/>
          </w:tcPr>
          <w:p w14:paraId="4FD7B6ED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E706D8">
              <w:rPr>
                <w:rFonts w:hint="cs"/>
                <w:b/>
                <w:bCs/>
                <w:sz w:val="32"/>
                <w:szCs w:val="32"/>
                <w:rtl/>
              </w:rPr>
              <w:t>كتابة</w:t>
            </w:r>
          </w:p>
        </w:tc>
        <w:tc>
          <w:tcPr>
            <w:tcW w:w="1559" w:type="dxa"/>
            <w:vMerge/>
            <w:vAlign w:val="center"/>
          </w:tcPr>
          <w:p w14:paraId="219174D2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551" w:type="dxa"/>
            <w:vMerge/>
            <w:vAlign w:val="center"/>
          </w:tcPr>
          <w:p w14:paraId="643B6425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422" w:type="dxa"/>
            <w:vMerge/>
            <w:vAlign w:val="center"/>
          </w:tcPr>
          <w:p w14:paraId="557DC0B3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</w:tr>
      <w:tr w:rsidR="00E706D8" w:rsidRPr="00E706D8" w14:paraId="5465E8B1" w14:textId="77777777" w:rsidTr="002A099E">
        <w:trPr>
          <w:trHeight w:val="833"/>
        </w:trPr>
        <w:tc>
          <w:tcPr>
            <w:tcW w:w="1760" w:type="dxa"/>
            <w:vAlign w:val="center"/>
          </w:tcPr>
          <w:p w14:paraId="11482195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E706D8">
              <w:rPr>
                <w:rFonts w:hint="cs"/>
                <w:b/>
                <w:bCs/>
                <w:sz w:val="32"/>
                <w:szCs w:val="32"/>
                <w:rtl/>
              </w:rPr>
              <w:t>السؤال الأول</w:t>
            </w:r>
          </w:p>
        </w:tc>
        <w:tc>
          <w:tcPr>
            <w:tcW w:w="938" w:type="dxa"/>
            <w:vAlign w:val="center"/>
          </w:tcPr>
          <w:p w14:paraId="173D1E15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336" w:type="dxa"/>
            <w:vAlign w:val="center"/>
          </w:tcPr>
          <w:p w14:paraId="1EB7D403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559" w:type="dxa"/>
            <w:vAlign w:val="center"/>
          </w:tcPr>
          <w:p w14:paraId="0D4D3C67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551" w:type="dxa"/>
            <w:vAlign w:val="center"/>
          </w:tcPr>
          <w:p w14:paraId="6712EF91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422" w:type="dxa"/>
            <w:vAlign w:val="center"/>
          </w:tcPr>
          <w:p w14:paraId="5C7D77B3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</w:tr>
      <w:tr w:rsidR="00E706D8" w:rsidRPr="00E706D8" w14:paraId="6F8622C5" w14:textId="77777777" w:rsidTr="002A099E">
        <w:trPr>
          <w:trHeight w:val="812"/>
        </w:trPr>
        <w:tc>
          <w:tcPr>
            <w:tcW w:w="1760" w:type="dxa"/>
            <w:vAlign w:val="center"/>
          </w:tcPr>
          <w:p w14:paraId="649C9FE5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E706D8">
              <w:rPr>
                <w:rFonts w:hint="cs"/>
                <w:b/>
                <w:bCs/>
                <w:sz w:val="32"/>
                <w:szCs w:val="32"/>
                <w:rtl/>
              </w:rPr>
              <w:t>السؤال الثاني</w:t>
            </w:r>
          </w:p>
        </w:tc>
        <w:tc>
          <w:tcPr>
            <w:tcW w:w="938" w:type="dxa"/>
            <w:vAlign w:val="center"/>
          </w:tcPr>
          <w:p w14:paraId="67AF0CF9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336" w:type="dxa"/>
            <w:vAlign w:val="center"/>
          </w:tcPr>
          <w:p w14:paraId="4191A52B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559" w:type="dxa"/>
            <w:vAlign w:val="center"/>
          </w:tcPr>
          <w:p w14:paraId="0B7A2E01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551" w:type="dxa"/>
            <w:vAlign w:val="center"/>
          </w:tcPr>
          <w:p w14:paraId="6943857F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422" w:type="dxa"/>
            <w:vAlign w:val="center"/>
          </w:tcPr>
          <w:p w14:paraId="5E654E9F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</w:tr>
      <w:tr w:rsidR="00E706D8" w:rsidRPr="00E706D8" w14:paraId="4B83FF0D" w14:textId="77777777" w:rsidTr="002A099E">
        <w:trPr>
          <w:trHeight w:val="812"/>
        </w:trPr>
        <w:tc>
          <w:tcPr>
            <w:tcW w:w="1760" w:type="dxa"/>
            <w:vAlign w:val="center"/>
          </w:tcPr>
          <w:p w14:paraId="07F0C6D2" w14:textId="2753547B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E706D8">
              <w:rPr>
                <w:rFonts w:hint="cs"/>
                <w:b/>
                <w:bCs/>
                <w:sz w:val="32"/>
                <w:szCs w:val="32"/>
                <w:rtl/>
              </w:rPr>
              <w:t>السؤال الث</w:t>
            </w:r>
            <w:r w:rsidR="002A099E">
              <w:rPr>
                <w:rFonts w:hint="cs"/>
                <w:b/>
                <w:bCs/>
                <w:sz w:val="32"/>
                <w:szCs w:val="32"/>
                <w:rtl/>
              </w:rPr>
              <w:t>ا</w:t>
            </w:r>
            <w:r w:rsidRPr="00E706D8">
              <w:rPr>
                <w:rFonts w:hint="cs"/>
                <w:b/>
                <w:bCs/>
                <w:sz w:val="32"/>
                <w:szCs w:val="32"/>
                <w:rtl/>
              </w:rPr>
              <w:t>لث</w:t>
            </w:r>
          </w:p>
        </w:tc>
        <w:tc>
          <w:tcPr>
            <w:tcW w:w="938" w:type="dxa"/>
            <w:vAlign w:val="center"/>
          </w:tcPr>
          <w:p w14:paraId="3B08254E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336" w:type="dxa"/>
            <w:vAlign w:val="center"/>
          </w:tcPr>
          <w:p w14:paraId="428BF1F5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559" w:type="dxa"/>
            <w:vAlign w:val="center"/>
          </w:tcPr>
          <w:p w14:paraId="0DCE2EEE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551" w:type="dxa"/>
            <w:vAlign w:val="center"/>
          </w:tcPr>
          <w:p w14:paraId="39EB1BA8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422" w:type="dxa"/>
            <w:vAlign w:val="center"/>
          </w:tcPr>
          <w:p w14:paraId="0B90C28B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</w:tr>
      <w:tr w:rsidR="00E706D8" w:rsidRPr="00E706D8" w14:paraId="75044A97" w14:textId="77777777" w:rsidTr="00E706D8">
        <w:trPr>
          <w:trHeight w:val="791"/>
        </w:trPr>
        <w:tc>
          <w:tcPr>
            <w:tcW w:w="1760" w:type="dxa"/>
            <w:vAlign w:val="center"/>
          </w:tcPr>
          <w:p w14:paraId="21DC642D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E706D8">
              <w:rPr>
                <w:rFonts w:hint="cs"/>
                <w:b/>
                <w:bCs/>
                <w:sz w:val="32"/>
                <w:szCs w:val="32"/>
                <w:rtl/>
              </w:rPr>
              <w:t>المجموع</w:t>
            </w:r>
          </w:p>
        </w:tc>
        <w:tc>
          <w:tcPr>
            <w:tcW w:w="938" w:type="dxa"/>
            <w:vAlign w:val="center"/>
          </w:tcPr>
          <w:p w14:paraId="1EFBCCA5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7868" w:type="dxa"/>
            <w:gridSpan w:val="4"/>
            <w:vAlign w:val="center"/>
          </w:tcPr>
          <w:p w14:paraId="3CE6958E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</w:tr>
    </w:tbl>
    <w:p w14:paraId="041CB55D" w14:textId="77777777" w:rsidR="00D851DF" w:rsidRDefault="00D851DF" w:rsidP="007C073A">
      <w:pPr>
        <w:rPr>
          <w:b/>
          <w:bCs/>
          <w:sz w:val="28"/>
          <w:szCs w:val="28"/>
          <w:rtl/>
        </w:rPr>
      </w:pPr>
    </w:p>
    <w:p w14:paraId="4E9D001B" w14:textId="27255BD9" w:rsidR="00D851DF" w:rsidRPr="00B61940" w:rsidRDefault="005F097D" w:rsidP="00D851DF">
      <w:pPr>
        <w:spacing w:after="0"/>
        <w:ind w:left="360"/>
        <w:rPr>
          <w:rFonts w:ascii="Arial" w:eastAsia="Times New Roman" w:hAnsi="Arial"/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F4164D4" wp14:editId="6AC6006A">
                <wp:simplePos x="0" y="0"/>
                <wp:positionH relativeFrom="column">
                  <wp:posOffset>3046095</wp:posOffset>
                </wp:positionH>
                <wp:positionV relativeFrom="paragraph">
                  <wp:posOffset>0</wp:posOffset>
                </wp:positionV>
                <wp:extent cx="3600450" cy="1762125"/>
                <wp:effectExtent l="0" t="0" r="19050" b="15875"/>
                <wp:wrapNone/>
                <wp:docPr id="1398578792" name="مستطيل مستدير الزوايا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450" cy="17621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250A6E" w14:textId="77777777" w:rsidR="005F097D" w:rsidRPr="00B61940" w:rsidRDefault="005F097D" w:rsidP="005F097D">
                            <w:pPr>
                              <w:spacing w:after="0"/>
                              <w:rPr>
                                <w:rFonts w:ascii="Arial" w:eastAsia="Times New Roman" w:hAnsi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bookmarkStart w:id="6" w:name="_Int_ZaEuHOlh"/>
                            <w:r w:rsidRPr="004202BC">
                              <w:rPr>
                                <w:rFonts w:ascii="Arial" w:eastAsia="Times New Roman" w:hAnsi="Arial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</w:rPr>
                              <w:t xml:space="preserve">تعليمات </w:t>
                            </w:r>
                            <w:r w:rsidRPr="00B61940">
                              <w:rPr>
                                <w:rFonts w:ascii="Arial" w:eastAsia="Times New Roman" w:hAnsi="Arial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</w:rPr>
                              <w:t xml:space="preserve"> الاختبار</w:t>
                            </w:r>
                            <w:bookmarkEnd w:id="6"/>
                            <w:r w:rsidRPr="00B61940">
                              <w:rPr>
                                <w:rFonts w:ascii="Arial" w:eastAsia="Times New Roman" w:hAnsi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:</w:t>
                            </w:r>
                          </w:p>
                          <w:p w14:paraId="490DE0CC" w14:textId="77777777" w:rsidR="005F097D" w:rsidRPr="00B61940" w:rsidRDefault="005F097D" w:rsidP="005F097D">
                            <w:pPr>
                              <w:numPr>
                                <w:ilvl w:val="0"/>
                                <w:numId w:val="10"/>
                              </w:numPr>
                              <w:spacing w:after="0" w:line="240" w:lineRule="auto"/>
                              <w:rPr>
                                <w:rFonts w:ascii="Arial" w:eastAsia="Times New Roman" w:hAnsi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="Arial" w:eastAsia="Times New Roman" w:hAnsi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اقر</w:t>
                            </w:r>
                            <w:r w:rsidRPr="00B61940">
                              <w:rPr>
                                <w:rFonts w:ascii="Arial" w:eastAsia="Times New Roman" w:hAnsi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ئي السؤال جيداً قبل البدء في الإجابة.</w:t>
                            </w:r>
                          </w:p>
                          <w:p w14:paraId="3475CCD9" w14:textId="77777777" w:rsidR="005F097D" w:rsidRPr="00B61940" w:rsidRDefault="005F097D" w:rsidP="005F097D">
                            <w:pPr>
                              <w:numPr>
                                <w:ilvl w:val="0"/>
                                <w:numId w:val="10"/>
                              </w:numPr>
                              <w:spacing w:after="0" w:line="240" w:lineRule="auto"/>
                              <w:rPr>
                                <w:rFonts w:ascii="Arial" w:eastAsia="Times New Roman" w:hAnsi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eastAsia="Times New Roman" w:hAnsi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</w:t>
                            </w:r>
                            <w:r w:rsidRPr="00B61940">
                              <w:rPr>
                                <w:rFonts w:ascii="Arial" w:eastAsia="Times New Roman" w:hAnsi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كتبي بخط واضح مع مراعاة نظافة الورقة.</w:t>
                            </w:r>
                          </w:p>
                          <w:p w14:paraId="26407966" w14:textId="77777777" w:rsidR="005F097D" w:rsidRPr="00B61940" w:rsidRDefault="005F097D" w:rsidP="005F097D">
                            <w:pPr>
                              <w:numPr>
                                <w:ilvl w:val="0"/>
                                <w:numId w:val="10"/>
                              </w:numPr>
                              <w:spacing w:after="0" w:line="240" w:lineRule="auto"/>
                              <w:rPr>
                                <w:rFonts w:ascii="Arial" w:eastAsia="Times New Roman" w:hAnsi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61940">
                              <w:rPr>
                                <w:rFonts w:ascii="Arial" w:eastAsia="Times New Roman" w:hAnsi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لا تتركي سؤال بدون إجابة.</w:t>
                            </w:r>
                          </w:p>
                          <w:p w14:paraId="127E0C5C" w14:textId="77777777" w:rsidR="005F097D" w:rsidRPr="00B61940" w:rsidRDefault="005F097D" w:rsidP="005F097D">
                            <w:pPr>
                              <w:numPr>
                                <w:ilvl w:val="0"/>
                                <w:numId w:val="10"/>
                              </w:numPr>
                              <w:spacing w:after="0" w:line="240" w:lineRule="auto"/>
                              <w:rPr>
                                <w:rFonts w:ascii="Arial" w:eastAsia="Times New Roman" w:hAnsi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61940">
                              <w:rPr>
                                <w:rFonts w:ascii="Arial" w:eastAsia="Times New Roman" w:hAnsi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راجعي إجابتك أكثر من مرة قبل التسليم.</w:t>
                            </w:r>
                          </w:p>
                          <w:p w14:paraId="08ACD1C8" w14:textId="77777777" w:rsidR="005F097D" w:rsidRPr="000850C3" w:rsidRDefault="005F097D" w:rsidP="005F097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4164D4" id="مستطيل مستدير الزوايا 20" o:spid="_x0000_s1028" style="position:absolute;left:0;text-align:left;margin-left:239.85pt;margin-top:0;width:283.5pt;height:138.7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" fillcolor="white [3201]" strokecolor="black [3200]" strokeweight="1pt">
                <v:stroke joinstyle="miter"/>
                <v:textbox>
                  <w:txbxContent>
                    <w:p w14:paraId="15250A6E" w14:textId="77777777" w:rsidR="005F097D" w:rsidRPr="00B61940" w:rsidRDefault="005F097D" w:rsidP="005F097D">
                      <w:pPr>
                        <w:spacing w:after="0"/>
                        <w:rPr>
                          <w:rFonts w:ascii="Arial" w:eastAsia="Times New Roman" w:hAnsi="Arial"/>
                          <w:b/>
                          <w:bCs/>
                          <w:sz w:val="28"/>
                          <w:szCs w:val="28"/>
                        </w:rPr>
                      </w:pPr>
                      <w:bookmarkStart w:id="7" w:name="_Int_ZaEuHOlh"/>
                      <w:r w:rsidRPr="004202BC">
                        <w:rPr>
                          <w:rFonts w:ascii="Arial" w:eastAsia="Times New Roman" w:hAnsi="Arial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</w:rPr>
                        <w:t xml:space="preserve">تعليمات </w:t>
                      </w:r>
                      <w:r w:rsidRPr="00B61940">
                        <w:rPr>
                          <w:rFonts w:ascii="Arial" w:eastAsia="Times New Roman" w:hAnsi="Arial"/>
                          <w:b/>
                          <w:bCs/>
                          <w:sz w:val="28"/>
                          <w:szCs w:val="28"/>
                          <w:u w:val="single"/>
                          <w:rtl/>
                        </w:rPr>
                        <w:t xml:space="preserve"> الاختبار</w:t>
                      </w:r>
                      <w:bookmarkEnd w:id="7"/>
                      <w:r w:rsidRPr="00B61940">
                        <w:rPr>
                          <w:rFonts w:ascii="Arial" w:eastAsia="Times New Roman" w:hAnsi="Arial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:</w:t>
                      </w:r>
                    </w:p>
                    <w:p w14:paraId="490DE0CC" w14:textId="77777777" w:rsidR="005F097D" w:rsidRPr="00B61940" w:rsidRDefault="005F097D" w:rsidP="005F097D">
                      <w:pPr>
                        <w:numPr>
                          <w:ilvl w:val="0"/>
                          <w:numId w:val="10"/>
                        </w:numPr>
                        <w:spacing w:after="0" w:line="240" w:lineRule="auto"/>
                        <w:rPr>
                          <w:rFonts w:ascii="Arial" w:eastAsia="Times New Roman" w:hAnsi="Arial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ascii="Arial" w:eastAsia="Times New Roman" w:hAnsi="Arial"/>
                          <w:b/>
                          <w:bCs/>
                          <w:sz w:val="28"/>
                          <w:szCs w:val="28"/>
                          <w:rtl/>
                        </w:rPr>
                        <w:t>اقر</w:t>
                      </w:r>
                      <w:r w:rsidRPr="00B61940">
                        <w:rPr>
                          <w:rFonts w:ascii="Arial" w:eastAsia="Times New Roman" w:hAnsi="Arial"/>
                          <w:b/>
                          <w:bCs/>
                          <w:sz w:val="28"/>
                          <w:szCs w:val="28"/>
                          <w:rtl/>
                        </w:rPr>
                        <w:t>ئي السؤال جيداً قبل البدء في الإجابة.</w:t>
                      </w:r>
                    </w:p>
                    <w:p w14:paraId="3475CCD9" w14:textId="77777777" w:rsidR="005F097D" w:rsidRPr="00B61940" w:rsidRDefault="005F097D" w:rsidP="005F097D">
                      <w:pPr>
                        <w:numPr>
                          <w:ilvl w:val="0"/>
                          <w:numId w:val="10"/>
                        </w:numPr>
                        <w:spacing w:after="0" w:line="240" w:lineRule="auto"/>
                        <w:rPr>
                          <w:rFonts w:ascii="Arial" w:eastAsia="Times New Roman" w:hAnsi="Arial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eastAsia="Times New Roman" w:hAnsi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ا</w:t>
                      </w:r>
                      <w:r w:rsidRPr="00B61940">
                        <w:rPr>
                          <w:rFonts w:ascii="Arial" w:eastAsia="Times New Roman" w:hAnsi="Arial"/>
                          <w:b/>
                          <w:bCs/>
                          <w:sz w:val="28"/>
                          <w:szCs w:val="28"/>
                          <w:rtl/>
                        </w:rPr>
                        <w:t>كتبي بخط واضح مع مراعاة نظافة الورقة.</w:t>
                      </w:r>
                    </w:p>
                    <w:p w14:paraId="26407966" w14:textId="77777777" w:rsidR="005F097D" w:rsidRPr="00B61940" w:rsidRDefault="005F097D" w:rsidP="005F097D">
                      <w:pPr>
                        <w:numPr>
                          <w:ilvl w:val="0"/>
                          <w:numId w:val="10"/>
                        </w:numPr>
                        <w:spacing w:after="0" w:line="240" w:lineRule="auto"/>
                        <w:rPr>
                          <w:rFonts w:ascii="Arial" w:eastAsia="Times New Roman" w:hAnsi="Arial"/>
                          <w:b/>
                          <w:bCs/>
                          <w:sz w:val="28"/>
                          <w:szCs w:val="28"/>
                        </w:rPr>
                      </w:pPr>
                      <w:r w:rsidRPr="00B61940">
                        <w:rPr>
                          <w:rFonts w:ascii="Arial" w:eastAsia="Times New Roman" w:hAnsi="Arial"/>
                          <w:b/>
                          <w:bCs/>
                          <w:sz w:val="28"/>
                          <w:szCs w:val="28"/>
                          <w:rtl/>
                        </w:rPr>
                        <w:t>لا تتركي سؤال بدون إجابة.</w:t>
                      </w:r>
                    </w:p>
                    <w:p w14:paraId="127E0C5C" w14:textId="77777777" w:rsidR="005F097D" w:rsidRPr="00B61940" w:rsidRDefault="005F097D" w:rsidP="005F097D">
                      <w:pPr>
                        <w:numPr>
                          <w:ilvl w:val="0"/>
                          <w:numId w:val="10"/>
                        </w:numPr>
                        <w:spacing w:after="0" w:line="240" w:lineRule="auto"/>
                        <w:rPr>
                          <w:rFonts w:ascii="Arial" w:eastAsia="Times New Roman" w:hAnsi="Arial"/>
                          <w:b/>
                          <w:bCs/>
                          <w:sz w:val="28"/>
                          <w:szCs w:val="28"/>
                        </w:rPr>
                      </w:pPr>
                      <w:r w:rsidRPr="00B61940">
                        <w:rPr>
                          <w:rFonts w:ascii="Arial" w:eastAsia="Times New Roman" w:hAnsi="Arial"/>
                          <w:b/>
                          <w:bCs/>
                          <w:sz w:val="28"/>
                          <w:szCs w:val="28"/>
                          <w:rtl/>
                        </w:rPr>
                        <w:t>راجعي إجابتك أكثر من مرة قبل التسليم.</w:t>
                      </w:r>
                    </w:p>
                    <w:p w14:paraId="08ACD1C8" w14:textId="77777777" w:rsidR="005F097D" w:rsidRPr="000850C3" w:rsidRDefault="005F097D" w:rsidP="005F097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1A0A3B2" w14:textId="77777777" w:rsidR="00D851DF" w:rsidRDefault="00D851DF" w:rsidP="007C073A">
      <w:pPr>
        <w:rPr>
          <w:b/>
          <w:bCs/>
          <w:sz w:val="28"/>
          <w:szCs w:val="28"/>
          <w:rtl/>
        </w:rPr>
      </w:pPr>
    </w:p>
    <w:p w14:paraId="44FEEAF4" w14:textId="77777777" w:rsidR="00D851DF" w:rsidRDefault="00D851DF" w:rsidP="007C073A">
      <w:pPr>
        <w:rPr>
          <w:b/>
          <w:bCs/>
          <w:sz w:val="28"/>
          <w:szCs w:val="28"/>
          <w:rtl/>
        </w:rPr>
      </w:pPr>
    </w:p>
    <w:p w14:paraId="489C4680" w14:textId="77777777" w:rsidR="00D851DF" w:rsidRDefault="00D851DF" w:rsidP="007C073A">
      <w:pPr>
        <w:rPr>
          <w:b/>
          <w:bCs/>
          <w:sz w:val="28"/>
          <w:szCs w:val="28"/>
          <w:rtl/>
        </w:rPr>
      </w:pPr>
    </w:p>
    <w:p w14:paraId="2650037F" w14:textId="77777777" w:rsidR="005F097D" w:rsidRDefault="007C073A" w:rsidP="007C073A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معلمات</w:t>
      </w:r>
      <w:r w:rsidR="00E706D8" w:rsidRPr="00E706D8">
        <w:rPr>
          <w:rFonts w:hint="cs"/>
          <w:b/>
          <w:bCs/>
          <w:sz w:val="28"/>
          <w:szCs w:val="28"/>
          <w:rtl/>
        </w:rPr>
        <w:t xml:space="preserve"> المادة:</w:t>
      </w:r>
      <w:r>
        <w:rPr>
          <w:rFonts w:hint="cs"/>
          <w:b/>
          <w:bCs/>
          <w:sz w:val="28"/>
          <w:szCs w:val="28"/>
          <w:rtl/>
        </w:rPr>
        <w:t xml:space="preserve"> مزهره المنتشري، لورا الحصيني.</w:t>
      </w:r>
      <w:r w:rsidR="00E706D8">
        <w:rPr>
          <w:rFonts w:hint="cs"/>
          <w:b/>
          <w:bCs/>
          <w:sz w:val="28"/>
          <w:szCs w:val="28"/>
          <w:rtl/>
        </w:rPr>
        <w:t xml:space="preserve">                         </w:t>
      </w:r>
    </w:p>
    <w:p w14:paraId="106AC997" w14:textId="77777777" w:rsidR="005F097D" w:rsidRDefault="005F097D" w:rsidP="007C073A">
      <w:pPr>
        <w:rPr>
          <w:b/>
          <w:bCs/>
          <w:sz w:val="28"/>
          <w:szCs w:val="28"/>
          <w:rtl/>
        </w:rPr>
      </w:pPr>
    </w:p>
    <w:p w14:paraId="5E7B9FE6" w14:textId="77777777" w:rsidR="005F097D" w:rsidRDefault="005F097D" w:rsidP="007C073A">
      <w:pPr>
        <w:rPr>
          <w:b/>
          <w:bCs/>
          <w:sz w:val="28"/>
          <w:szCs w:val="28"/>
          <w:rtl/>
        </w:rPr>
      </w:pPr>
    </w:p>
    <w:p w14:paraId="51AE3A8F" w14:textId="77777777" w:rsidR="00DF256F" w:rsidRDefault="00DF256F" w:rsidP="005F097D">
      <w:pPr>
        <w:rPr>
          <w:b/>
          <w:bCs/>
          <w:sz w:val="28"/>
          <w:szCs w:val="28"/>
          <w:rtl/>
        </w:rPr>
      </w:pPr>
    </w:p>
    <w:p w14:paraId="015926E9" w14:textId="3C901151" w:rsidR="005F097D" w:rsidRDefault="00E706D8" w:rsidP="00DF256F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</w:t>
      </w:r>
      <w:r w:rsidR="005F097D">
        <w:rPr>
          <w:rFonts w:hint="cs"/>
          <w:b/>
          <w:bCs/>
          <w:sz w:val="28"/>
          <w:szCs w:val="28"/>
          <w:rtl/>
        </w:rPr>
        <w:t>معلم</w:t>
      </w:r>
      <w:r w:rsidR="00757B74">
        <w:rPr>
          <w:rFonts w:hint="cs"/>
          <w:b/>
          <w:bCs/>
          <w:sz w:val="28"/>
          <w:szCs w:val="28"/>
          <w:rtl/>
        </w:rPr>
        <w:t>ة</w:t>
      </w:r>
      <w:r w:rsidR="005F097D">
        <w:rPr>
          <w:rFonts w:hint="cs"/>
          <w:b/>
          <w:bCs/>
          <w:sz w:val="28"/>
          <w:szCs w:val="28"/>
          <w:rtl/>
        </w:rPr>
        <w:t xml:space="preserve"> </w:t>
      </w:r>
      <w:bookmarkStart w:id="8" w:name="_Int_ATqNzsu2"/>
      <w:r w:rsidR="005F097D">
        <w:rPr>
          <w:rFonts w:hint="cs"/>
          <w:b/>
          <w:bCs/>
          <w:sz w:val="28"/>
          <w:szCs w:val="28"/>
          <w:rtl/>
        </w:rPr>
        <w:t>المادة :</w:t>
      </w:r>
      <w:bookmarkEnd w:id="8"/>
      <w:r w:rsidR="005F097D">
        <w:rPr>
          <w:rFonts w:hint="cs"/>
          <w:b/>
          <w:bCs/>
          <w:sz w:val="28"/>
          <w:szCs w:val="28"/>
          <w:rtl/>
        </w:rPr>
        <w:t xml:space="preserve"> </w:t>
      </w:r>
      <w:r w:rsidR="00757B74">
        <w:rPr>
          <w:rFonts w:hint="cs"/>
          <w:b/>
          <w:bCs/>
          <w:sz w:val="28"/>
          <w:szCs w:val="28"/>
          <w:rtl/>
        </w:rPr>
        <w:t xml:space="preserve">منار القرني.                                </w:t>
      </w:r>
      <w:r w:rsidR="005F097D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      </w:t>
      </w:r>
      <w:r w:rsidR="005F097D">
        <w:rPr>
          <w:rFonts w:hint="cs"/>
          <w:b/>
          <w:bCs/>
          <w:sz w:val="28"/>
          <w:szCs w:val="28"/>
          <w:rtl/>
        </w:rPr>
        <w:t xml:space="preserve">                    </w:t>
      </w:r>
      <w:r>
        <w:rPr>
          <w:rFonts w:hint="cs"/>
          <w:b/>
          <w:bCs/>
          <w:sz w:val="28"/>
          <w:szCs w:val="28"/>
          <w:rtl/>
        </w:rPr>
        <w:t xml:space="preserve">مديرة </w:t>
      </w:r>
      <w:bookmarkStart w:id="9" w:name="_Int_BNGTPxry"/>
      <w:r>
        <w:rPr>
          <w:rFonts w:hint="cs"/>
          <w:b/>
          <w:bCs/>
          <w:sz w:val="28"/>
          <w:szCs w:val="28"/>
          <w:rtl/>
        </w:rPr>
        <w:t>المدرسة :</w:t>
      </w:r>
      <w:bookmarkEnd w:id="9"/>
      <w:r>
        <w:rPr>
          <w:rFonts w:hint="cs"/>
          <w:b/>
          <w:bCs/>
          <w:sz w:val="28"/>
          <w:szCs w:val="28"/>
          <w:rtl/>
        </w:rPr>
        <w:t xml:space="preserve"> ابتسام علي كدوه</w:t>
      </w:r>
      <w:r w:rsidR="007C073A">
        <w:rPr>
          <w:rFonts w:hint="cs"/>
          <w:b/>
          <w:bCs/>
          <w:sz w:val="28"/>
          <w:szCs w:val="28"/>
          <w:rtl/>
        </w:rPr>
        <w:t>.</w:t>
      </w:r>
    </w:p>
    <w:p w14:paraId="7F8C4399" w14:textId="5D608ACC" w:rsidR="00797F72" w:rsidRDefault="00381DEB" w:rsidP="00DF4A5A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EA1BB99" wp14:editId="40DA36B5">
                <wp:simplePos x="0" y="0"/>
                <wp:positionH relativeFrom="column">
                  <wp:posOffset>6350</wp:posOffset>
                </wp:positionH>
                <wp:positionV relativeFrom="paragraph">
                  <wp:posOffset>-170180</wp:posOffset>
                </wp:positionV>
                <wp:extent cx="936625" cy="469900"/>
                <wp:effectExtent l="0" t="0" r="15875" b="12700"/>
                <wp:wrapNone/>
                <wp:docPr id="457361005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625" cy="469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D0CF82" w14:textId="541F1D5F" w:rsidR="00381DEB" w:rsidRPr="00946AD6" w:rsidRDefault="00946AD6" w:rsidP="000C6C0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946AD6">
                              <w:rPr>
                                <w:rFonts w:hint="cs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١٨/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A1BB99" id="Rectangle: Rounded Corners 39" o:spid="_x0000_s1029" style="position:absolute;left:0;text-align:left;margin-left:.5pt;margin-top:-13.4pt;width:73.75pt;height:37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" fillcolor="white [3204]" strokecolor="#262626 [484]" strokeweight="1pt">
                <v:stroke joinstyle="miter"/>
                <v:textbox>
                  <w:txbxContent>
                    <w:p w14:paraId="7AD0CF82" w14:textId="541F1D5F" w:rsidR="00381DEB" w:rsidRPr="00946AD6" w:rsidRDefault="00946AD6" w:rsidP="000C6C07">
                      <w:pPr>
                        <w:rPr>
                          <w:sz w:val="32"/>
                          <w:szCs w:val="32"/>
                        </w:rPr>
                      </w:pPr>
                      <w:r w:rsidRPr="00946AD6">
                        <w:rPr>
                          <w:rFonts w:hint="cs"/>
                          <w:color w:val="000000" w:themeColor="text1"/>
                          <w:sz w:val="32"/>
                          <w:szCs w:val="32"/>
                          <w:rtl/>
                        </w:rPr>
                        <w:t>١٨/</w:t>
                      </w:r>
                    </w:p>
                  </w:txbxContent>
                </v:textbox>
              </v:roundrect>
            </w:pict>
          </mc:Fallback>
        </mc:AlternateContent>
      </w:r>
      <w:r w:rsidR="00366CA8" w:rsidRPr="00AF3456"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  <w:t xml:space="preserve"> </w:t>
      </w:r>
      <w:r w:rsidR="00F270C2" w:rsidRPr="004A2D50"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highlight w:val="lightGray"/>
          <w:rtl/>
        </w:rPr>
        <w:t>السؤال الأول:</w:t>
      </w:r>
      <w:r w:rsidR="00F270C2" w:rsidRPr="00AF3456"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  <w:t xml:space="preserve"> </w:t>
      </w:r>
    </w:p>
    <w:p w14:paraId="3238B0E0" w14:textId="04209B32" w:rsidR="00E920E9" w:rsidRDefault="00E920E9" w:rsidP="00DF4A5A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0B597DA8" w14:textId="422BD7C1" w:rsidR="00E553C2" w:rsidRDefault="00E553C2" w:rsidP="00E553C2">
      <w:pPr>
        <w:pStyle w:val="ListParagraph"/>
        <w:numPr>
          <w:ilvl w:val="0"/>
          <w:numId w:val="11"/>
        </w:num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</w:rPr>
      </w:pPr>
      <w:r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أوجد ناتج الطرح رأسيًا وأفقيًا:</w:t>
      </w:r>
    </w:p>
    <w:p w14:paraId="1CEDEE9A" w14:textId="0976827B" w:rsidR="004F10C1" w:rsidRDefault="005968DF" w:rsidP="004F10C1">
      <w:pPr>
        <w:pStyle w:val="ListParagraph"/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 w:hint="cs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drawing>
          <wp:anchor distT="0" distB="0" distL="114300" distR="114300" simplePos="0" relativeHeight="251709440" behindDoc="0" locked="0" layoutInCell="1" allowOverlap="1" wp14:anchorId="4666C44C" wp14:editId="12ABB996">
            <wp:simplePos x="0" y="0"/>
            <wp:positionH relativeFrom="column">
              <wp:posOffset>389890</wp:posOffset>
            </wp:positionH>
            <wp:positionV relativeFrom="paragraph">
              <wp:posOffset>26670</wp:posOffset>
            </wp:positionV>
            <wp:extent cx="819150" cy="1290320"/>
            <wp:effectExtent l="0" t="0" r="0" b="5080"/>
            <wp:wrapNone/>
            <wp:docPr id="3990618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61805" name="Picture 39906180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Bidi" w:hAnsiTheme="minorBidi" w:hint="cs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drawing>
          <wp:anchor distT="0" distB="0" distL="114300" distR="114300" simplePos="0" relativeHeight="251710464" behindDoc="0" locked="0" layoutInCell="1" allowOverlap="1" wp14:anchorId="58CB10A4" wp14:editId="18BA3AA6">
            <wp:simplePos x="0" y="0"/>
            <wp:positionH relativeFrom="column">
              <wp:posOffset>1787389</wp:posOffset>
            </wp:positionH>
            <wp:positionV relativeFrom="paragraph">
              <wp:posOffset>186035</wp:posOffset>
            </wp:positionV>
            <wp:extent cx="636517" cy="1130961"/>
            <wp:effectExtent l="0" t="6033" r="5398" b="5397"/>
            <wp:wrapNone/>
            <wp:docPr id="13276274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27476" name="Picture 132762747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36517" cy="11309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0DD3">
        <w:rPr>
          <w:rFonts w:asciiTheme="minorBidi" w:hAnsiTheme="minorBidi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drawing>
          <wp:anchor distT="0" distB="0" distL="114300" distR="114300" simplePos="0" relativeHeight="251707392" behindDoc="0" locked="0" layoutInCell="1" allowOverlap="1" wp14:anchorId="5FB12CC0" wp14:editId="06547556">
            <wp:simplePos x="0" y="0"/>
            <wp:positionH relativeFrom="column">
              <wp:posOffset>3433856</wp:posOffset>
            </wp:positionH>
            <wp:positionV relativeFrom="paragraph">
              <wp:posOffset>122817</wp:posOffset>
            </wp:positionV>
            <wp:extent cx="1191895" cy="1143000"/>
            <wp:effectExtent l="0" t="0" r="1905" b="0"/>
            <wp:wrapNone/>
            <wp:docPr id="13655484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48467" name="Picture 136554846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189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0DD3">
        <w:rPr>
          <w:rFonts w:asciiTheme="minorBidi" w:hAnsiTheme="minorBidi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drawing>
          <wp:anchor distT="0" distB="0" distL="114300" distR="114300" simplePos="0" relativeHeight="251706368" behindDoc="0" locked="0" layoutInCell="1" allowOverlap="1" wp14:anchorId="159BB8F4" wp14:editId="693B8E42">
            <wp:simplePos x="0" y="0"/>
            <wp:positionH relativeFrom="column">
              <wp:posOffset>5114663</wp:posOffset>
            </wp:positionH>
            <wp:positionV relativeFrom="paragraph">
              <wp:posOffset>184411</wp:posOffset>
            </wp:positionV>
            <wp:extent cx="1222375" cy="1162050"/>
            <wp:effectExtent l="0" t="0" r="0" b="6350"/>
            <wp:wrapNone/>
            <wp:docPr id="11959198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19881" name="Picture 119591988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23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C6E065" w14:textId="021D5B8C" w:rsidR="004F10C1" w:rsidRDefault="004F10C1" w:rsidP="004F10C1">
      <w:pPr>
        <w:pStyle w:val="ListParagraph"/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7B653FAA" w14:textId="768BD89C" w:rsidR="004F10C1" w:rsidRDefault="004F10C1" w:rsidP="004F10C1">
      <w:pPr>
        <w:pStyle w:val="ListParagraph"/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0544FDFC" w14:textId="265E4AA5" w:rsidR="001A0DD3" w:rsidRDefault="001A0DD3" w:rsidP="004F10C1">
      <w:pPr>
        <w:pStyle w:val="ListParagraph"/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4CCD3133" w14:textId="615D8FBF" w:rsidR="001A0DD3" w:rsidRDefault="001A0DD3" w:rsidP="004F10C1">
      <w:pPr>
        <w:pStyle w:val="ListParagraph"/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4FDC0300" w14:textId="2069FC22" w:rsidR="004A2D50" w:rsidRDefault="004A2D50" w:rsidP="004F10C1">
      <w:pPr>
        <w:spacing w:after="0" w:line="240" w:lineRule="auto"/>
        <w:rPr>
          <w:rFonts w:asciiTheme="minorBidi" w:hAnsiTheme="minorBidi"/>
          <w:color w:val="000000" w:themeColor="text1"/>
          <w:spacing w:val="4"/>
          <w:sz w:val="24"/>
          <w:szCs w:val="24"/>
          <w:rtl/>
        </w:rPr>
      </w:pPr>
    </w:p>
    <w:p w14:paraId="2633EC40" w14:textId="7089CC5E" w:rsidR="004F10C1" w:rsidRDefault="004F10C1" w:rsidP="004F10C1">
      <w:pPr>
        <w:pStyle w:val="ListParagraph"/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5AD6F75D" w14:textId="1ECCE825" w:rsidR="004A2D50" w:rsidRPr="004A2D50" w:rsidRDefault="004A2D50" w:rsidP="004F10C1">
      <w:pPr>
        <w:pStyle w:val="ListParagraph"/>
        <w:spacing w:after="0" w:line="240" w:lineRule="auto"/>
        <w:rPr>
          <w:rFonts w:asciiTheme="minorBidi" w:hAnsiTheme="minorBidi"/>
          <w:color w:val="000000" w:themeColor="text1"/>
          <w:spacing w:val="4"/>
          <w:sz w:val="24"/>
          <w:szCs w:val="24"/>
        </w:rPr>
      </w:pPr>
      <w:r w:rsidRPr="004A2D50">
        <w:rPr>
          <w:rFonts w:asciiTheme="minorBidi" w:hAnsiTheme="minorBidi" w:hint="cs"/>
          <w:color w:val="000000" w:themeColor="text1"/>
          <w:spacing w:val="4"/>
          <w:sz w:val="24"/>
          <w:szCs w:val="24"/>
          <w:rtl/>
        </w:rPr>
        <w:t>————————————————————————————</w:t>
      </w:r>
      <w:r>
        <w:rPr>
          <w:rFonts w:asciiTheme="minorBidi" w:hAnsiTheme="minorBidi" w:hint="cs"/>
          <w:color w:val="000000" w:themeColor="text1"/>
          <w:spacing w:val="4"/>
          <w:sz w:val="24"/>
          <w:szCs w:val="24"/>
          <w:rtl/>
        </w:rPr>
        <w:t>—————————</w:t>
      </w:r>
    </w:p>
    <w:p w14:paraId="3F93F446" w14:textId="62DB2481" w:rsidR="00EE2431" w:rsidRDefault="00EE2431" w:rsidP="00317C4F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ب) أستعمل خط الأعداد لأجد ناتج الجمع:</w:t>
      </w:r>
    </w:p>
    <w:p w14:paraId="2DBBAB83" w14:textId="3464FDD1" w:rsidR="004F10C1" w:rsidRDefault="00ED5A03" w:rsidP="004F10C1">
      <w:pPr>
        <w:pStyle w:val="ListParagraph"/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drawing>
          <wp:anchor distT="0" distB="0" distL="114300" distR="114300" simplePos="0" relativeHeight="251712512" behindDoc="0" locked="0" layoutInCell="1" allowOverlap="1" wp14:anchorId="20052C73" wp14:editId="22C6FB1C">
            <wp:simplePos x="0" y="0"/>
            <wp:positionH relativeFrom="column">
              <wp:posOffset>712381</wp:posOffset>
            </wp:positionH>
            <wp:positionV relativeFrom="paragraph">
              <wp:posOffset>30908</wp:posOffset>
            </wp:positionV>
            <wp:extent cx="5247934" cy="563526"/>
            <wp:effectExtent l="0" t="0" r="0" b="0"/>
            <wp:wrapNone/>
            <wp:docPr id="12694861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486160" name="Picture 1269486160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180" cy="563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E0FE57" w14:textId="4EBF6712" w:rsidR="004F10C1" w:rsidRDefault="004F10C1" w:rsidP="004F10C1">
      <w:pPr>
        <w:pStyle w:val="ListParagraph"/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7AE651C6" w14:textId="748F1174" w:rsidR="004F10C1" w:rsidRDefault="00CA432D" w:rsidP="004F10C1">
      <w:pPr>
        <w:pStyle w:val="ListParagraph"/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 w:hint="cs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drawing>
          <wp:anchor distT="0" distB="0" distL="114300" distR="114300" simplePos="0" relativeHeight="251718656" behindDoc="1" locked="0" layoutInCell="1" allowOverlap="1" wp14:anchorId="4A4BA9F7" wp14:editId="20BD7135">
            <wp:simplePos x="0" y="0"/>
            <wp:positionH relativeFrom="column">
              <wp:posOffset>1208405</wp:posOffset>
            </wp:positionH>
            <wp:positionV relativeFrom="paragraph">
              <wp:posOffset>107950</wp:posOffset>
            </wp:positionV>
            <wp:extent cx="3982085" cy="899795"/>
            <wp:effectExtent l="0" t="0" r="5715" b="1905"/>
            <wp:wrapNone/>
            <wp:docPr id="186363051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30517" name="Picture 18636305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85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91212B" w14:textId="3631D2A3" w:rsidR="004A2D50" w:rsidRDefault="004A2D50" w:rsidP="004F10C1">
      <w:pPr>
        <w:pStyle w:val="ListParagraph"/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77CC25F3" w14:textId="2B6FB317" w:rsidR="004A2D50" w:rsidRDefault="004A2D50" w:rsidP="004F10C1">
      <w:pPr>
        <w:pStyle w:val="ListParagraph"/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</w:t>
      </w:r>
    </w:p>
    <w:p w14:paraId="05DA5828" w14:textId="0CEF42B5" w:rsidR="004A2D50" w:rsidRDefault="009102B7" w:rsidP="00ED5A03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 w:hint="cs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08AE3E6" wp14:editId="5D986994">
                <wp:simplePos x="0" y="0"/>
                <wp:positionH relativeFrom="column">
                  <wp:posOffset>1423443</wp:posOffset>
                </wp:positionH>
                <wp:positionV relativeFrom="paragraph">
                  <wp:posOffset>139247</wp:posOffset>
                </wp:positionV>
                <wp:extent cx="358775" cy="358775"/>
                <wp:effectExtent l="0" t="0" r="9525" b="9525"/>
                <wp:wrapNone/>
                <wp:docPr id="296637331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775" cy="358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7222A5" id="Rectangle 38" o:spid="_x0000_s1026" style="position:absolute;margin-left:112.1pt;margin-top:10.95pt;width:28.25pt;height:28.2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" fillcolor="white [3204]" strokecolor="#262626 [484]" strokeweight="1pt"/>
            </w:pict>
          </mc:Fallback>
        </mc:AlternateContent>
      </w:r>
      <w:r>
        <w:rPr>
          <w:rFonts w:asciiTheme="minorBidi" w:hAnsiTheme="minorBidi" w:hint="cs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37118A5" wp14:editId="5CE24C09">
                <wp:simplePos x="0" y="0"/>
                <wp:positionH relativeFrom="column">
                  <wp:posOffset>2960461</wp:posOffset>
                </wp:positionH>
                <wp:positionV relativeFrom="paragraph">
                  <wp:posOffset>139247</wp:posOffset>
                </wp:positionV>
                <wp:extent cx="358775" cy="358775"/>
                <wp:effectExtent l="0" t="0" r="9525" b="9525"/>
                <wp:wrapNone/>
                <wp:docPr id="1129554530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775" cy="358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CA250B" id="Rectangle 38" o:spid="_x0000_s1026" style="position:absolute;margin-left:233.1pt;margin-top:10.95pt;width:28.25pt;height:28.2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" fillcolor="white [3204]" strokecolor="#262626 [484]" strokeweight="1pt"/>
            </w:pict>
          </mc:Fallback>
        </mc:AlternateContent>
      </w:r>
      <w:r>
        <w:rPr>
          <w:rFonts w:asciiTheme="minorBidi" w:hAnsiTheme="minorBidi" w:hint="cs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2B79596" wp14:editId="18C6945A">
                <wp:simplePos x="0" y="0"/>
                <wp:positionH relativeFrom="column">
                  <wp:posOffset>4550047</wp:posOffset>
                </wp:positionH>
                <wp:positionV relativeFrom="paragraph">
                  <wp:posOffset>139428</wp:posOffset>
                </wp:positionV>
                <wp:extent cx="358775" cy="358775"/>
                <wp:effectExtent l="0" t="0" r="9525" b="9525"/>
                <wp:wrapNone/>
                <wp:docPr id="1551047206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775" cy="358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683ECD" id="Rectangle 38" o:spid="_x0000_s1026" style="position:absolute;margin-left:358.25pt;margin-top:11pt;width:28.25pt;height:28.2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" fillcolor="white [3204]" strokecolor="#262626 [484]" strokeweight="1pt"/>
            </w:pict>
          </mc:Fallback>
        </mc:AlternateContent>
      </w:r>
    </w:p>
    <w:p w14:paraId="0B2635B8" w14:textId="67C67918" w:rsidR="004A2D50" w:rsidRDefault="004A2D50" w:rsidP="00580386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64B4C760" w14:textId="37C88726" w:rsidR="00CA432D" w:rsidRDefault="00CA432D" w:rsidP="00580386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52BC1B83" w14:textId="04BAAC26" w:rsidR="004A2D50" w:rsidRPr="004A2D50" w:rsidRDefault="004A2D50" w:rsidP="00ED5A03">
      <w:pPr>
        <w:pStyle w:val="ListParagraph"/>
        <w:spacing w:after="0" w:line="240" w:lineRule="auto"/>
        <w:rPr>
          <w:rFonts w:asciiTheme="minorBidi" w:hAnsiTheme="minorBidi"/>
          <w:color w:val="000000" w:themeColor="text1"/>
          <w:spacing w:val="4"/>
          <w:sz w:val="24"/>
          <w:szCs w:val="24"/>
          <w:rtl/>
        </w:rPr>
      </w:pPr>
      <w:r w:rsidRPr="004A2D50">
        <w:rPr>
          <w:rFonts w:asciiTheme="minorBidi" w:hAnsiTheme="minorBidi" w:hint="cs"/>
          <w:color w:val="000000" w:themeColor="text1"/>
          <w:spacing w:val="4"/>
          <w:sz w:val="24"/>
          <w:szCs w:val="24"/>
          <w:rtl/>
        </w:rPr>
        <w:t>————————————————————————————</w:t>
      </w:r>
      <w:r>
        <w:rPr>
          <w:rFonts w:asciiTheme="minorBidi" w:hAnsiTheme="minorBidi" w:hint="cs"/>
          <w:color w:val="000000" w:themeColor="text1"/>
          <w:spacing w:val="4"/>
          <w:sz w:val="24"/>
          <w:szCs w:val="24"/>
          <w:rtl/>
        </w:rPr>
        <w:t>————————</w:t>
      </w:r>
      <w:r w:rsidR="00ED5A03">
        <w:rPr>
          <w:rFonts w:asciiTheme="minorBidi" w:hAnsiTheme="minorBidi" w:hint="cs"/>
          <w:color w:val="000000" w:themeColor="text1"/>
          <w:spacing w:val="4"/>
          <w:sz w:val="24"/>
          <w:szCs w:val="24"/>
          <w:rtl/>
        </w:rPr>
        <w:t>——</w:t>
      </w:r>
    </w:p>
    <w:p w14:paraId="26E205C3" w14:textId="5E24B276" w:rsidR="004A2D50" w:rsidRDefault="00294006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ج) أكتب العدد الصحيح في الفراغ:</w:t>
      </w:r>
    </w:p>
    <w:p w14:paraId="6DF0774C" w14:textId="238B40EF" w:rsidR="005001E3" w:rsidRDefault="005001E3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3411E6EE" w14:textId="3E7C99D1" w:rsidR="005001E3" w:rsidRDefault="00C661BC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 w:hint="cs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drawing>
          <wp:anchor distT="0" distB="0" distL="114300" distR="114300" simplePos="0" relativeHeight="251713536" behindDoc="0" locked="0" layoutInCell="1" allowOverlap="1" wp14:anchorId="1683E741" wp14:editId="45AA8681">
            <wp:simplePos x="0" y="0"/>
            <wp:positionH relativeFrom="column">
              <wp:posOffset>713776</wp:posOffset>
            </wp:positionH>
            <wp:positionV relativeFrom="paragraph">
              <wp:posOffset>95414</wp:posOffset>
            </wp:positionV>
            <wp:extent cx="5288280" cy="400685"/>
            <wp:effectExtent l="0" t="0" r="0" b="5715"/>
            <wp:wrapNone/>
            <wp:docPr id="5343285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28561" name="Picture 534328561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2554" b="54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400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3179E0" w14:textId="6054D7B3" w:rsidR="005001E3" w:rsidRDefault="005001E3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0F3A418F" w14:textId="1BD9922A" w:rsidR="005001E3" w:rsidRDefault="005001E3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36B68AEF" w14:textId="22ADCF2A" w:rsidR="005D77B3" w:rsidRPr="00FA0A81" w:rsidRDefault="005001E3" w:rsidP="00FA0A81">
      <w:pPr>
        <w:pStyle w:val="ListParagraph"/>
        <w:spacing w:after="0" w:line="240" w:lineRule="auto"/>
        <w:rPr>
          <w:rFonts w:asciiTheme="minorBidi" w:hAnsiTheme="minorBidi"/>
          <w:color w:val="000000" w:themeColor="text1"/>
          <w:spacing w:val="4"/>
          <w:sz w:val="24"/>
          <w:szCs w:val="24"/>
          <w:rtl/>
        </w:rPr>
      </w:pPr>
      <w:r w:rsidRPr="004A2D50">
        <w:rPr>
          <w:rFonts w:asciiTheme="minorBidi" w:hAnsiTheme="minorBidi" w:hint="cs"/>
          <w:color w:val="000000" w:themeColor="text1"/>
          <w:spacing w:val="4"/>
          <w:sz w:val="24"/>
          <w:szCs w:val="24"/>
          <w:rtl/>
        </w:rPr>
        <w:t>————————————————————————————</w:t>
      </w:r>
      <w:r>
        <w:rPr>
          <w:rFonts w:asciiTheme="minorBidi" w:hAnsiTheme="minorBidi" w:hint="cs"/>
          <w:color w:val="000000" w:themeColor="text1"/>
          <w:spacing w:val="4"/>
          <w:sz w:val="24"/>
          <w:szCs w:val="24"/>
          <w:rtl/>
        </w:rPr>
        <w:t>——————————</w:t>
      </w:r>
    </w:p>
    <w:p w14:paraId="7EC11AA5" w14:textId="71EE2966" w:rsidR="005001E3" w:rsidRDefault="00B024EC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 w:hint="cs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drawing>
          <wp:anchor distT="0" distB="0" distL="114300" distR="114300" simplePos="0" relativeHeight="251714560" behindDoc="0" locked="0" layoutInCell="1" allowOverlap="1" wp14:anchorId="2685F963" wp14:editId="3CD323C4">
            <wp:simplePos x="0" y="0"/>
            <wp:positionH relativeFrom="column">
              <wp:posOffset>204470</wp:posOffset>
            </wp:positionH>
            <wp:positionV relativeFrom="paragraph">
              <wp:posOffset>350320</wp:posOffset>
            </wp:positionV>
            <wp:extent cx="6208295" cy="555763"/>
            <wp:effectExtent l="0" t="0" r="2540" b="3175"/>
            <wp:wrapNone/>
            <wp:docPr id="14582698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69823" name="Picture 145826982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8295" cy="5557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3357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د)</w:t>
      </w:r>
      <w:r w:rsidR="002E17F2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</w:t>
      </w:r>
      <w:r w:rsidR="006A2C27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استعمل </w:t>
      </w:r>
      <w:bookmarkStart w:id="10" w:name="_Int_IOoELbN4"/>
      <w:r w:rsidR="006A2C27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( &gt;</w:t>
      </w:r>
      <w:bookmarkEnd w:id="10"/>
      <w:r w:rsidR="006A2C27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، </w:t>
      </w:r>
      <w:bookmarkStart w:id="11" w:name="_Int_UNxUAlGu"/>
      <w:r w:rsidR="006A2C27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&lt; ،</w:t>
      </w:r>
      <w:bookmarkEnd w:id="11"/>
      <w:r w:rsidR="006A2C27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</w:t>
      </w:r>
      <w:bookmarkStart w:id="12" w:name="_Int_bdp7FBjP"/>
      <w:r w:rsidR="006A2C27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= )</w:t>
      </w:r>
      <w:bookmarkEnd w:id="12"/>
      <w:r w:rsidR="006A2C27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في المكان المناسب:</w:t>
      </w:r>
    </w:p>
    <w:p w14:paraId="5F26F2E7" w14:textId="37550F82" w:rsidR="00B024EC" w:rsidRDefault="00B024EC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4974A447" w14:textId="36750AF1" w:rsidR="00FA0A81" w:rsidRDefault="00FA0A81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0F8610A8" w14:textId="5EE1F92C" w:rsidR="00B024EC" w:rsidRDefault="00B024EC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2F86104C" w14:textId="59F64AE2" w:rsidR="00B024EC" w:rsidRDefault="00B024EC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5973857B" w14:textId="7BE844A8" w:rsidR="00B024EC" w:rsidRPr="004A2D50" w:rsidRDefault="00B024EC" w:rsidP="00317C4F">
      <w:pPr>
        <w:pStyle w:val="ListParagraph"/>
        <w:spacing w:after="0" w:line="240" w:lineRule="auto"/>
        <w:rPr>
          <w:rFonts w:asciiTheme="minorBidi" w:hAnsiTheme="minorBidi"/>
          <w:color w:val="000000" w:themeColor="text1"/>
          <w:spacing w:val="4"/>
          <w:sz w:val="24"/>
          <w:szCs w:val="24"/>
          <w:rtl/>
        </w:rPr>
      </w:pPr>
      <w:r w:rsidRPr="004A2D50">
        <w:rPr>
          <w:rFonts w:asciiTheme="minorBidi" w:hAnsiTheme="minorBidi" w:hint="cs"/>
          <w:color w:val="000000" w:themeColor="text1"/>
          <w:spacing w:val="4"/>
          <w:sz w:val="24"/>
          <w:szCs w:val="24"/>
          <w:rtl/>
        </w:rPr>
        <w:t>————————————————————————————</w:t>
      </w:r>
      <w:r>
        <w:rPr>
          <w:rFonts w:asciiTheme="minorBidi" w:hAnsiTheme="minorBidi" w:hint="cs"/>
          <w:color w:val="000000" w:themeColor="text1"/>
          <w:spacing w:val="4"/>
          <w:sz w:val="24"/>
          <w:szCs w:val="24"/>
          <w:rtl/>
        </w:rPr>
        <w:t>——————————</w:t>
      </w:r>
    </w:p>
    <w:p w14:paraId="188BB923" w14:textId="0CCD1721" w:rsidR="005D77B3" w:rsidRDefault="005D77B3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46A23FB9" w14:textId="32FCFB12" w:rsidR="00B024EC" w:rsidRDefault="005D77B3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 w:hint="cs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drawing>
          <wp:anchor distT="0" distB="0" distL="114300" distR="114300" simplePos="0" relativeHeight="251715584" behindDoc="1" locked="0" layoutInCell="1" allowOverlap="1" wp14:anchorId="1BB28378" wp14:editId="11BD6F03">
            <wp:simplePos x="0" y="0"/>
            <wp:positionH relativeFrom="column">
              <wp:posOffset>698500</wp:posOffset>
            </wp:positionH>
            <wp:positionV relativeFrom="paragraph">
              <wp:posOffset>98031</wp:posOffset>
            </wp:positionV>
            <wp:extent cx="5137150" cy="1601470"/>
            <wp:effectExtent l="0" t="0" r="6350" b="0"/>
            <wp:wrapNone/>
            <wp:docPr id="2939733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73372" name="Picture 29397337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715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7E5A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ه</w:t>
      </w:r>
      <w:r w:rsidR="00385E75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ـ) </w:t>
      </w:r>
      <w:r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استعمل العد</w:t>
      </w:r>
      <w:r w:rsidR="00136789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بالقفز خمسات، وعشرات:</w:t>
      </w:r>
    </w:p>
    <w:p w14:paraId="0E50E8D1" w14:textId="7F73C542" w:rsidR="00C333A0" w:rsidRDefault="00C333A0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149D6EF9" w14:textId="77777777" w:rsidR="00C333A0" w:rsidRDefault="00C333A0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632F280C" w14:textId="095EB3C9" w:rsidR="00C333A0" w:rsidRDefault="00C333A0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28D7BB51" w14:textId="77777777" w:rsidR="00C333A0" w:rsidRDefault="00C333A0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3D4A1F5E" w14:textId="2300F18D" w:rsidR="00CA432D" w:rsidRDefault="00CA432D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44BCF8DB" w14:textId="77777777" w:rsidR="00C333A0" w:rsidRDefault="00C333A0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453445B5" w14:textId="1BEEB15B" w:rsidR="00C333A0" w:rsidRDefault="00D35008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F169E11" wp14:editId="4F73F922">
                <wp:simplePos x="0" y="0"/>
                <wp:positionH relativeFrom="column">
                  <wp:posOffset>-31457</wp:posOffset>
                </wp:positionH>
                <wp:positionV relativeFrom="paragraph">
                  <wp:posOffset>-229235</wp:posOffset>
                </wp:positionV>
                <wp:extent cx="936625" cy="469900"/>
                <wp:effectExtent l="0" t="0" r="15875" b="12700"/>
                <wp:wrapNone/>
                <wp:docPr id="1415742271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625" cy="469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3838FB" w14:textId="1DFC2F0A" w:rsidR="00D35008" w:rsidRPr="00946AD6" w:rsidRDefault="00AF67ED" w:rsidP="000C6C0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١٢</w:t>
                            </w:r>
                            <w:r w:rsidR="00D35008" w:rsidRPr="00946AD6">
                              <w:rPr>
                                <w:rFonts w:hint="cs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169E11" id="_x0000_s1030" style="position:absolute;left:0;text-align:left;margin-left:-2.5pt;margin-top:-18.05pt;width:73.75pt;height:37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" fillcolor="white [3204]" strokecolor="#262626 [484]" strokeweight="1pt">
                <v:stroke joinstyle="miter"/>
                <v:textbox>
                  <w:txbxContent>
                    <w:p w14:paraId="243838FB" w14:textId="1DFC2F0A" w:rsidR="00D35008" w:rsidRPr="00946AD6" w:rsidRDefault="00AF67ED" w:rsidP="000C6C07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color w:val="000000" w:themeColor="text1"/>
                          <w:sz w:val="32"/>
                          <w:szCs w:val="32"/>
                          <w:rtl/>
                        </w:rPr>
                        <w:t>١٢</w:t>
                      </w:r>
                      <w:r w:rsidR="00D35008" w:rsidRPr="00946AD6">
                        <w:rPr>
                          <w:rFonts w:hint="cs"/>
                          <w:color w:val="000000" w:themeColor="text1"/>
                          <w:sz w:val="32"/>
                          <w:szCs w:val="32"/>
                          <w:rtl/>
                        </w:rPr>
                        <w:t>/</w:t>
                      </w:r>
                    </w:p>
                  </w:txbxContent>
                </v:textbox>
              </v:roundrect>
            </w:pict>
          </mc:Fallback>
        </mc:AlternateContent>
      </w:r>
      <w:r w:rsidR="00C333A0" w:rsidRPr="00EB6541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highlight w:val="lightGray"/>
          <w:rtl/>
        </w:rPr>
        <w:t>السؤال الثاني:</w:t>
      </w:r>
    </w:p>
    <w:p w14:paraId="73A4BEF5" w14:textId="140AF373" w:rsidR="00EB6541" w:rsidRDefault="00EB6541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0852B571" w14:textId="1929302F" w:rsidR="00EB6541" w:rsidRDefault="0052660E" w:rsidP="00EB6541">
      <w:pPr>
        <w:pStyle w:val="ListParagraph"/>
        <w:numPr>
          <w:ilvl w:val="0"/>
          <w:numId w:val="12"/>
        </w:num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</w:rPr>
      </w:pPr>
      <w:r>
        <w:rPr>
          <w:rFonts w:asciiTheme="minorBidi" w:hAnsiTheme="minorBidi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drawing>
          <wp:anchor distT="0" distB="0" distL="114300" distR="114300" simplePos="0" relativeHeight="251717632" behindDoc="1" locked="0" layoutInCell="1" allowOverlap="1" wp14:anchorId="5AEDD41D" wp14:editId="2EBFC4DF">
            <wp:simplePos x="0" y="0"/>
            <wp:positionH relativeFrom="column">
              <wp:posOffset>1308692</wp:posOffset>
            </wp:positionH>
            <wp:positionV relativeFrom="paragraph">
              <wp:posOffset>151712</wp:posOffset>
            </wp:positionV>
            <wp:extent cx="3845491" cy="2217578"/>
            <wp:effectExtent l="0" t="0" r="3175" b="5080"/>
            <wp:wrapNone/>
            <wp:docPr id="55851924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19249" name="Picture 55851924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5491" cy="22175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00F3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صِل </w:t>
      </w:r>
      <w:r w:rsidR="000C1768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كل مجسم</w:t>
      </w:r>
      <w:r w:rsidR="00732540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ب</w:t>
      </w:r>
      <w:r w:rsidR="00714DFA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اسمه</w:t>
      </w:r>
      <w:r w:rsidR="000C1768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الصحيح:</w:t>
      </w:r>
    </w:p>
    <w:p w14:paraId="233254B8" w14:textId="3108A940" w:rsidR="000C1768" w:rsidRDefault="000C1768" w:rsidP="000C1768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26582361" w14:textId="7BC8F0E2" w:rsidR="00DA417C" w:rsidRDefault="00DA417C" w:rsidP="000C1768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4BC2A556" w14:textId="6C2A28B2" w:rsidR="00DA417C" w:rsidRDefault="00DA417C" w:rsidP="000C1768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21950B5D" w14:textId="32052934" w:rsidR="00226B73" w:rsidRDefault="00226B73" w:rsidP="000C1768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7D354927" w14:textId="2B61FF34" w:rsidR="00226B73" w:rsidRDefault="00226B73" w:rsidP="000C1768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58FB600D" w14:textId="0C60F6D8" w:rsidR="00226B73" w:rsidRDefault="00226B73" w:rsidP="000C1768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37C370F2" w14:textId="3FEAEFDE" w:rsidR="00226B73" w:rsidRDefault="00226B73" w:rsidP="000C1768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6D6E2BB1" w14:textId="0E5449BE" w:rsidR="00F56671" w:rsidRDefault="00F56671" w:rsidP="000C1768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6710A6B1" w14:textId="56DF7C1D" w:rsidR="00226B73" w:rsidRDefault="00226B73" w:rsidP="000C1768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62687F6D" w14:textId="40EFB138" w:rsidR="00226B73" w:rsidRPr="00F56671" w:rsidRDefault="00F56671" w:rsidP="00F56671">
      <w:pPr>
        <w:spacing w:after="0" w:line="240" w:lineRule="auto"/>
        <w:rPr>
          <w:rFonts w:asciiTheme="minorBidi" w:hAnsiTheme="minorBidi"/>
          <w:color w:val="000000" w:themeColor="text1"/>
          <w:spacing w:val="4"/>
          <w:sz w:val="24"/>
          <w:szCs w:val="24"/>
          <w:rtl/>
        </w:rPr>
      </w:pPr>
      <w:r>
        <w:rPr>
          <w:rFonts w:asciiTheme="minorBidi" w:hAnsiTheme="minorBidi" w:hint="cs"/>
          <w:color w:val="000000" w:themeColor="text1"/>
          <w:spacing w:val="4"/>
          <w:sz w:val="24"/>
          <w:szCs w:val="24"/>
          <w:rtl/>
        </w:rPr>
        <w:t xml:space="preserve">     </w:t>
      </w:r>
      <w:r w:rsidRPr="00F56671">
        <w:rPr>
          <w:rFonts w:asciiTheme="minorBidi" w:hAnsiTheme="minorBidi" w:hint="cs"/>
          <w:color w:val="000000" w:themeColor="text1"/>
          <w:spacing w:val="4"/>
          <w:sz w:val="24"/>
          <w:szCs w:val="24"/>
          <w:rtl/>
        </w:rPr>
        <w:t>——————————————————————————————————————</w:t>
      </w:r>
    </w:p>
    <w:p w14:paraId="79D0072F" w14:textId="07C9BBFC" w:rsidR="00226B73" w:rsidRDefault="003E1E65" w:rsidP="00226B73">
      <w:pPr>
        <w:pStyle w:val="ListParagraph"/>
        <w:numPr>
          <w:ilvl w:val="0"/>
          <w:numId w:val="12"/>
        </w:num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</w:rPr>
      </w:pPr>
      <w:r>
        <w:rPr>
          <w:rFonts w:asciiTheme="minorBidi" w:hAnsiTheme="minorBidi" w:hint="cs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drawing>
          <wp:anchor distT="0" distB="0" distL="114300" distR="114300" simplePos="0" relativeHeight="251719680" behindDoc="0" locked="0" layoutInCell="1" allowOverlap="1" wp14:anchorId="0A280CBA" wp14:editId="56CC0070">
            <wp:simplePos x="0" y="0"/>
            <wp:positionH relativeFrom="column">
              <wp:posOffset>531628</wp:posOffset>
            </wp:positionH>
            <wp:positionV relativeFrom="paragraph">
              <wp:posOffset>355083</wp:posOffset>
            </wp:positionV>
            <wp:extent cx="5513070" cy="1264920"/>
            <wp:effectExtent l="0" t="0" r="0" b="5080"/>
            <wp:wrapTopAndBottom/>
            <wp:docPr id="93580917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09177" name="Picture 93580917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307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7693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</w:t>
      </w:r>
      <w:r w:rsidR="00CB3F0C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اكتب عدد الاضلاع والرؤس للأشكال المستوية التالية:</w:t>
      </w:r>
    </w:p>
    <w:p w14:paraId="129BEC3F" w14:textId="74651A13" w:rsidR="009A4A78" w:rsidRPr="009A4A78" w:rsidRDefault="009A4A78" w:rsidP="009A4A78">
      <w:pPr>
        <w:spacing w:after="0" w:line="240" w:lineRule="auto"/>
        <w:ind w:left="360"/>
        <w:rPr>
          <w:rFonts w:asciiTheme="minorBidi" w:hAnsiTheme="minorBidi"/>
          <w:color w:val="000000" w:themeColor="text1"/>
          <w:spacing w:val="4"/>
          <w:sz w:val="24"/>
          <w:szCs w:val="24"/>
          <w:rtl/>
        </w:rPr>
      </w:pPr>
      <w:r w:rsidRPr="009A4A78">
        <w:rPr>
          <w:rFonts w:asciiTheme="minorBidi" w:hAnsiTheme="minorBidi" w:hint="cs"/>
          <w:color w:val="000000" w:themeColor="text1"/>
          <w:spacing w:val="4"/>
          <w:sz w:val="24"/>
          <w:szCs w:val="24"/>
          <w:rtl/>
        </w:rPr>
        <w:t>——————————————————————————————————————</w:t>
      </w:r>
    </w:p>
    <w:p w14:paraId="7CFD2EDD" w14:textId="616AE4CD" w:rsidR="009A4A78" w:rsidRDefault="00F56671" w:rsidP="009A4A78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 w:hint="cs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drawing>
          <wp:anchor distT="0" distB="0" distL="114300" distR="114300" simplePos="0" relativeHeight="251720704" behindDoc="1" locked="0" layoutInCell="1" allowOverlap="1" wp14:anchorId="7D88C62B" wp14:editId="74F97B4F">
            <wp:simplePos x="0" y="0"/>
            <wp:positionH relativeFrom="column">
              <wp:posOffset>161966</wp:posOffset>
            </wp:positionH>
            <wp:positionV relativeFrom="paragraph">
              <wp:posOffset>231775</wp:posOffset>
            </wp:positionV>
            <wp:extent cx="6164688" cy="1430594"/>
            <wp:effectExtent l="0" t="0" r="0" b="5080"/>
            <wp:wrapNone/>
            <wp:docPr id="166829226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92268" name="Picture 166829226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4688" cy="14305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0DEA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  ج) </w:t>
      </w:r>
      <w:r w:rsidR="003F6A1C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حوط الكسر الدال على الجزء المظلل:</w:t>
      </w:r>
    </w:p>
    <w:p w14:paraId="1607BA79" w14:textId="401A86B5" w:rsidR="0078795D" w:rsidRDefault="0078795D" w:rsidP="009A4A78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4E82E84F" w14:textId="62A9425D" w:rsidR="0078795D" w:rsidRDefault="0078795D" w:rsidP="009A4A78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7DB16A2A" w14:textId="6DBDC0D4" w:rsidR="0078795D" w:rsidRDefault="0078795D" w:rsidP="009A4A78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11356995" w14:textId="00982D87" w:rsidR="0078795D" w:rsidRDefault="0078795D" w:rsidP="009A4A78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717EB1F0" w14:textId="7143892D" w:rsidR="0078795D" w:rsidRDefault="0078795D" w:rsidP="009A4A78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70741303" w14:textId="2CE518FB" w:rsidR="0078795D" w:rsidRDefault="0078795D" w:rsidP="009A4A78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50F5A1BA" w14:textId="5E16CE8A" w:rsidR="00A976EA" w:rsidRPr="009A4A78" w:rsidRDefault="00A976EA" w:rsidP="00317C4F">
      <w:pPr>
        <w:spacing w:after="0" w:line="240" w:lineRule="auto"/>
        <w:ind w:left="360"/>
        <w:rPr>
          <w:rFonts w:asciiTheme="minorBidi" w:hAnsiTheme="minorBidi"/>
          <w:color w:val="000000" w:themeColor="text1"/>
          <w:spacing w:val="4"/>
          <w:sz w:val="24"/>
          <w:szCs w:val="24"/>
          <w:rtl/>
        </w:rPr>
      </w:pPr>
      <w:r w:rsidRPr="009A4A78">
        <w:rPr>
          <w:rFonts w:asciiTheme="minorBidi" w:hAnsiTheme="minorBidi" w:hint="cs"/>
          <w:color w:val="000000" w:themeColor="text1"/>
          <w:spacing w:val="4"/>
          <w:sz w:val="24"/>
          <w:szCs w:val="24"/>
          <w:rtl/>
        </w:rPr>
        <w:t>——————————————————————————————————————</w:t>
      </w:r>
    </w:p>
    <w:p w14:paraId="199E7B54" w14:textId="370AF6AC" w:rsidR="00BA1537" w:rsidRDefault="00BA1537" w:rsidP="009A4A78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167EF4B5" w14:textId="40096D66" w:rsidR="0078795D" w:rsidRDefault="00EF6531" w:rsidP="00BA1537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 د) حوط المجسم الذ</w:t>
      </w:r>
      <w:r w:rsidR="00BA1537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ي</w:t>
      </w:r>
      <w:r w:rsidRPr="00EF6531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</w:t>
      </w:r>
      <w:r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     </w:t>
      </w:r>
      <w:r w:rsidR="00BA1537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           </w:t>
      </w:r>
      <w:r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حوط المجسم الذي</w:t>
      </w:r>
      <w:r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      </w:t>
      </w:r>
      <w:r w:rsidR="00BA1537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          </w:t>
      </w:r>
      <w:r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حوط المجسم الذي </w:t>
      </w:r>
    </w:p>
    <w:p w14:paraId="37EC08AD" w14:textId="1A7AE3A2" w:rsidR="00BA1537" w:rsidRDefault="001E78A7" w:rsidP="00BA1537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 w:hint="cs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drawing>
          <wp:anchor distT="0" distB="0" distL="114300" distR="114300" simplePos="0" relativeHeight="251726848" behindDoc="1" locked="0" layoutInCell="1" allowOverlap="1" wp14:anchorId="2B95D24B" wp14:editId="777B7FC9">
            <wp:simplePos x="0" y="0"/>
            <wp:positionH relativeFrom="column">
              <wp:posOffset>650875</wp:posOffset>
            </wp:positionH>
            <wp:positionV relativeFrom="paragraph">
              <wp:posOffset>391432</wp:posOffset>
            </wp:positionV>
            <wp:extent cx="777875" cy="817880"/>
            <wp:effectExtent l="0" t="0" r="0" b="0"/>
            <wp:wrapNone/>
            <wp:docPr id="33392172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21724" name="Picture 33392172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875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0F95">
        <w:rPr>
          <w:rFonts w:asciiTheme="minorBidi" w:hAnsiTheme="minorBidi" w:hint="cs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drawing>
          <wp:anchor distT="0" distB="0" distL="114300" distR="114300" simplePos="0" relativeHeight="251725824" behindDoc="1" locked="0" layoutInCell="1" allowOverlap="1" wp14:anchorId="0FFBBB36" wp14:editId="7C497450">
            <wp:simplePos x="0" y="0"/>
            <wp:positionH relativeFrom="column">
              <wp:posOffset>609600</wp:posOffset>
            </wp:positionH>
            <wp:positionV relativeFrom="paragraph">
              <wp:posOffset>1368279</wp:posOffset>
            </wp:positionV>
            <wp:extent cx="820329" cy="826644"/>
            <wp:effectExtent l="0" t="0" r="5715" b="0"/>
            <wp:wrapNone/>
            <wp:docPr id="113222712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27121" name="Picture 113222712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0329" cy="8266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27DA">
        <w:rPr>
          <w:rFonts w:asciiTheme="minorBidi" w:hAnsiTheme="minorBidi" w:hint="cs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drawing>
          <wp:anchor distT="0" distB="0" distL="114300" distR="114300" simplePos="0" relativeHeight="251724800" behindDoc="1" locked="0" layoutInCell="1" allowOverlap="1" wp14:anchorId="337A48FF" wp14:editId="12033272">
            <wp:simplePos x="0" y="0"/>
            <wp:positionH relativeFrom="column">
              <wp:posOffset>2916555</wp:posOffset>
            </wp:positionH>
            <wp:positionV relativeFrom="paragraph">
              <wp:posOffset>1289020</wp:posOffset>
            </wp:positionV>
            <wp:extent cx="785598" cy="1046086"/>
            <wp:effectExtent l="0" t="0" r="1905" b="0"/>
            <wp:wrapNone/>
            <wp:docPr id="83511712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17129" name="Picture 83511712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5598" cy="10460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3CDC">
        <w:rPr>
          <w:rFonts w:asciiTheme="minorBidi" w:hAnsiTheme="minorBidi" w:hint="cs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drawing>
          <wp:anchor distT="0" distB="0" distL="114300" distR="114300" simplePos="0" relativeHeight="251723776" behindDoc="1" locked="0" layoutInCell="1" allowOverlap="1" wp14:anchorId="2785988B" wp14:editId="2814C2DC">
            <wp:simplePos x="0" y="0"/>
            <wp:positionH relativeFrom="column">
              <wp:posOffset>2923272</wp:posOffset>
            </wp:positionH>
            <wp:positionV relativeFrom="paragraph">
              <wp:posOffset>285984</wp:posOffset>
            </wp:positionV>
            <wp:extent cx="778723" cy="920082"/>
            <wp:effectExtent l="0" t="0" r="0" b="0"/>
            <wp:wrapNone/>
            <wp:docPr id="161062970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29709" name="Picture 161062970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723" cy="9200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20DE">
        <w:rPr>
          <w:rFonts w:asciiTheme="minorBidi" w:hAnsiTheme="minorBidi" w:hint="cs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drawing>
          <wp:anchor distT="0" distB="0" distL="114300" distR="114300" simplePos="0" relativeHeight="251721728" behindDoc="1" locked="0" layoutInCell="1" allowOverlap="1" wp14:anchorId="53803F3A" wp14:editId="7492D93A">
            <wp:simplePos x="0" y="0"/>
            <wp:positionH relativeFrom="column">
              <wp:posOffset>5255028</wp:posOffset>
            </wp:positionH>
            <wp:positionV relativeFrom="paragraph">
              <wp:posOffset>1436200</wp:posOffset>
            </wp:positionV>
            <wp:extent cx="836295" cy="878840"/>
            <wp:effectExtent l="0" t="0" r="1905" b="0"/>
            <wp:wrapNone/>
            <wp:docPr id="165656975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69759" name="Picture 165656975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6295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20DE">
        <w:rPr>
          <w:rFonts w:asciiTheme="minorBidi" w:hAnsiTheme="minorBidi" w:hint="cs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drawing>
          <wp:anchor distT="0" distB="0" distL="114300" distR="114300" simplePos="0" relativeHeight="251722752" behindDoc="1" locked="0" layoutInCell="1" allowOverlap="1" wp14:anchorId="717F8691" wp14:editId="55609076">
            <wp:simplePos x="0" y="0"/>
            <wp:positionH relativeFrom="column">
              <wp:posOffset>5232954</wp:posOffset>
            </wp:positionH>
            <wp:positionV relativeFrom="paragraph">
              <wp:posOffset>381621</wp:posOffset>
            </wp:positionV>
            <wp:extent cx="901700" cy="908050"/>
            <wp:effectExtent l="0" t="0" r="0" b="6350"/>
            <wp:wrapNone/>
            <wp:docPr id="143639645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96458" name="Picture 143639645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170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6CB6" w:rsidRPr="00B76CB6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          </w:t>
      </w:r>
      <w:r w:rsidR="00BA1537" w:rsidRPr="00B76CB6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highlight w:val="lightGray"/>
          <w:rtl/>
        </w:rPr>
        <w:t>يتدحرج</w:t>
      </w:r>
      <w:r w:rsidR="00BA1537" w:rsidRPr="00B76CB6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</w:t>
      </w:r>
      <w:r w:rsidR="00B76CB6" w:rsidRPr="00B76CB6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                               </w:t>
      </w:r>
      <w:r w:rsidR="00BA1537" w:rsidRPr="00B76CB6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highlight w:val="lightGray"/>
          <w:rtl/>
        </w:rPr>
        <w:t>يتراص</w:t>
      </w:r>
      <w:r w:rsidR="00BA1537" w:rsidRPr="00B76CB6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</w:t>
      </w:r>
      <w:r w:rsidR="00B76CB6" w:rsidRPr="00B76CB6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                             </w:t>
      </w:r>
      <w:r w:rsidR="00BA1537" w:rsidRPr="00B76CB6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highlight w:val="lightGray"/>
          <w:rtl/>
        </w:rPr>
        <w:t>ينزلق</w:t>
      </w:r>
    </w:p>
    <w:p w14:paraId="208584F7" w14:textId="77777777" w:rsidR="00465FDA" w:rsidRDefault="00465FDA" w:rsidP="00BA1537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76D00851" w14:textId="77777777" w:rsidR="00465FDA" w:rsidRDefault="00465FDA" w:rsidP="00BA1537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041903DD" w14:textId="77777777" w:rsidR="00465FDA" w:rsidRDefault="00465FDA" w:rsidP="00BA1537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319B8A70" w14:textId="77777777" w:rsidR="00465FDA" w:rsidRDefault="00465FDA" w:rsidP="00BA1537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182629E6" w14:textId="77777777" w:rsidR="00465FDA" w:rsidRDefault="00465FDA" w:rsidP="00BA1537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38574BD7" w14:textId="77777777" w:rsidR="00465FDA" w:rsidRDefault="00465FDA" w:rsidP="00BA1537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4FDC7BA1" w14:textId="77777777" w:rsidR="00465FDA" w:rsidRDefault="00465FDA" w:rsidP="00BA1537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32EEFFF1" w14:textId="77777777" w:rsidR="00465FDA" w:rsidRDefault="00465FDA" w:rsidP="00BA1537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6EF7BCD6" w14:textId="279B837A" w:rsidR="00465FDA" w:rsidRDefault="00AF67ED" w:rsidP="00BA1537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40F9695" wp14:editId="0D446773">
                <wp:simplePos x="0" y="0"/>
                <wp:positionH relativeFrom="column">
                  <wp:posOffset>-55880</wp:posOffset>
                </wp:positionH>
                <wp:positionV relativeFrom="paragraph">
                  <wp:posOffset>-235585</wp:posOffset>
                </wp:positionV>
                <wp:extent cx="936625" cy="469900"/>
                <wp:effectExtent l="0" t="0" r="15875" b="12700"/>
                <wp:wrapNone/>
                <wp:docPr id="405584232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625" cy="469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56D7A4" w14:textId="3362543B" w:rsidR="00AF67ED" w:rsidRPr="00946AD6" w:rsidRDefault="00AF67ED" w:rsidP="000C6C0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١٠</w:t>
                            </w:r>
                            <w:r w:rsidRPr="00946AD6">
                              <w:rPr>
                                <w:rFonts w:hint="cs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0F9695" id="_x0000_s1031" style="position:absolute;left:0;text-align:left;margin-left:-4.4pt;margin-top:-18.55pt;width:73.75pt;height:37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" fillcolor="white [3204]" strokecolor="#262626 [484]" strokeweight="1pt">
                <v:stroke joinstyle="miter"/>
                <v:textbox>
                  <w:txbxContent>
                    <w:p w14:paraId="1D56D7A4" w14:textId="3362543B" w:rsidR="00AF67ED" w:rsidRPr="00946AD6" w:rsidRDefault="00AF67ED" w:rsidP="000C6C07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color w:val="000000" w:themeColor="text1"/>
                          <w:sz w:val="32"/>
                          <w:szCs w:val="32"/>
                          <w:rtl/>
                        </w:rPr>
                        <w:t>١٠</w:t>
                      </w:r>
                      <w:r w:rsidRPr="00946AD6">
                        <w:rPr>
                          <w:rFonts w:hint="cs"/>
                          <w:color w:val="000000" w:themeColor="text1"/>
                          <w:sz w:val="32"/>
                          <w:szCs w:val="32"/>
                          <w:rtl/>
                        </w:rPr>
                        <w:t>/</w:t>
                      </w:r>
                    </w:p>
                  </w:txbxContent>
                </v:textbox>
              </v:roundrect>
            </w:pict>
          </mc:Fallback>
        </mc:AlternateContent>
      </w:r>
      <w:r w:rsidR="00644918" w:rsidRPr="00F324B2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highlight w:val="lightGray"/>
          <w:rtl/>
        </w:rPr>
        <w:t>الس</w:t>
      </w:r>
      <w:r w:rsidR="00F324B2" w:rsidRPr="00F324B2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highlight w:val="lightGray"/>
          <w:rtl/>
        </w:rPr>
        <w:t>ؤال الثالث:</w:t>
      </w:r>
    </w:p>
    <w:p w14:paraId="488DB259" w14:textId="057CB5FA" w:rsidR="00F324B2" w:rsidRDefault="00F324B2" w:rsidP="00BA1537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57F0AD1C" w14:textId="55D3752F" w:rsidR="00992184" w:rsidRDefault="009C4CCF" w:rsidP="00992184">
      <w:pPr>
        <w:pStyle w:val="ListParagraph"/>
        <w:numPr>
          <w:ilvl w:val="0"/>
          <w:numId w:val="13"/>
        </w:num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</w:rPr>
      </w:pPr>
      <w:r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حوط الإجابة الصحيحة:</w:t>
      </w:r>
    </w:p>
    <w:p w14:paraId="32899E15" w14:textId="27F1B933" w:rsidR="009C4CCF" w:rsidRDefault="009C4CCF" w:rsidP="00833575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479A62A8" w14:textId="3C7AE0F5" w:rsidR="002C70C0" w:rsidRDefault="00CA6934" w:rsidP="00833575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      </w:t>
      </w:r>
      <w:r w:rsidR="00833575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ايهما </w:t>
      </w:r>
      <w:r w:rsidR="00833575" w:rsidRPr="00EF1D29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highlight w:val="lightGray"/>
          <w:rtl/>
        </w:rPr>
        <w:t>أخف</w:t>
      </w:r>
      <w:r w:rsidR="00833575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؟</w:t>
      </w:r>
      <w:r w:rsidR="002C70C0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</w:t>
      </w:r>
      <w:r w:rsidR="00833575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 </w:t>
      </w:r>
      <w:r w:rsidR="002C70C0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                                                </w:t>
      </w:r>
      <w:r w:rsidR="00833575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ايهما </w:t>
      </w:r>
      <w:r w:rsidR="00833575" w:rsidRPr="00EF1D29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highlight w:val="lightGray"/>
          <w:rtl/>
        </w:rPr>
        <w:t>أطول</w:t>
      </w:r>
      <w:r w:rsidR="00833575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؟ </w:t>
      </w:r>
      <w:r w:rsidR="002C70C0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     </w:t>
      </w:r>
    </w:p>
    <w:p w14:paraId="6DCF588B" w14:textId="5114DDBC" w:rsidR="002C70C0" w:rsidRDefault="003156D1" w:rsidP="00833575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drawing>
          <wp:anchor distT="0" distB="0" distL="114300" distR="114300" simplePos="0" relativeHeight="251728896" behindDoc="1" locked="0" layoutInCell="1" allowOverlap="1" wp14:anchorId="6BDBCAB7" wp14:editId="00ADA8B6">
            <wp:simplePos x="0" y="0"/>
            <wp:positionH relativeFrom="column">
              <wp:posOffset>4194576</wp:posOffset>
            </wp:positionH>
            <wp:positionV relativeFrom="paragraph">
              <wp:posOffset>53340</wp:posOffset>
            </wp:positionV>
            <wp:extent cx="2372360" cy="695325"/>
            <wp:effectExtent l="0" t="0" r="2540" b="3175"/>
            <wp:wrapNone/>
            <wp:docPr id="168896604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66044" name="Picture 168896604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7231">
        <w:rPr>
          <w:rFonts w:asciiTheme="minorBidi" w:hAnsiTheme="minorBidi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drawing>
          <wp:anchor distT="0" distB="0" distL="114300" distR="114300" simplePos="0" relativeHeight="251730944" behindDoc="1" locked="0" layoutInCell="1" allowOverlap="1" wp14:anchorId="0A62768A" wp14:editId="0CA99F0F">
            <wp:simplePos x="0" y="0"/>
            <wp:positionH relativeFrom="column">
              <wp:posOffset>601011</wp:posOffset>
            </wp:positionH>
            <wp:positionV relativeFrom="paragraph">
              <wp:posOffset>119982</wp:posOffset>
            </wp:positionV>
            <wp:extent cx="2294021" cy="629283"/>
            <wp:effectExtent l="0" t="0" r="0" b="6350"/>
            <wp:wrapNone/>
            <wp:docPr id="88726832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68322" name="Picture 88726832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4021" cy="6292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189E84" w14:textId="0A2F6B69" w:rsidR="002C70C0" w:rsidRDefault="002C70C0" w:rsidP="00833575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09F06E5B" w14:textId="10DAA16E" w:rsidR="002C70C0" w:rsidRDefault="002C70C0" w:rsidP="00833575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76BD1C86" w14:textId="77777777" w:rsidR="003156D1" w:rsidRPr="009A4A78" w:rsidRDefault="003156D1" w:rsidP="00317C4F">
      <w:pPr>
        <w:spacing w:after="0" w:line="240" w:lineRule="auto"/>
        <w:ind w:left="360"/>
        <w:rPr>
          <w:rFonts w:asciiTheme="minorBidi" w:hAnsiTheme="minorBidi"/>
          <w:color w:val="000000" w:themeColor="text1"/>
          <w:spacing w:val="4"/>
          <w:sz w:val="24"/>
          <w:szCs w:val="24"/>
          <w:rtl/>
        </w:rPr>
      </w:pPr>
      <w:r w:rsidRPr="009A4A78">
        <w:rPr>
          <w:rFonts w:asciiTheme="minorBidi" w:hAnsiTheme="minorBidi" w:hint="cs"/>
          <w:color w:val="000000" w:themeColor="text1"/>
          <w:spacing w:val="4"/>
          <w:sz w:val="24"/>
          <w:szCs w:val="24"/>
          <w:rtl/>
        </w:rPr>
        <w:t>——————————————————————————————————————</w:t>
      </w:r>
    </w:p>
    <w:p w14:paraId="0454C089" w14:textId="33B73FEE" w:rsidR="002C70C0" w:rsidRDefault="002C70C0" w:rsidP="003156D1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193D5874" w14:textId="30DC39BD" w:rsidR="00833575" w:rsidRDefault="00EF1D29" w:rsidP="00833575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drawing>
          <wp:anchor distT="0" distB="0" distL="114300" distR="114300" simplePos="0" relativeHeight="251729920" behindDoc="1" locked="0" layoutInCell="1" allowOverlap="1" wp14:anchorId="58DF23C2" wp14:editId="47D1BA5D">
            <wp:simplePos x="0" y="0"/>
            <wp:positionH relativeFrom="column">
              <wp:posOffset>4274720</wp:posOffset>
            </wp:positionH>
            <wp:positionV relativeFrom="paragraph">
              <wp:posOffset>331203</wp:posOffset>
            </wp:positionV>
            <wp:extent cx="2132802" cy="887095"/>
            <wp:effectExtent l="0" t="0" r="1270" b="1905"/>
            <wp:wrapNone/>
            <wp:docPr id="122072594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25945" name="Picture 1220725945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2802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667F">
        <w:rPr>
          <w:rFonts w:asciiTheme="minorBidi" w:hAnsiTheme="minorBidi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drawing>
          <wp:anchor distT="0" distB="0" distL="114300" distR="114300" simplePos="0" relativeHeight="251727872" behindDoc="1" locked="0" layoutInCell="1" allowOverlap="1" wp14:anchorId="23699666" wp14:editId="79CA3C2B">
            <wp:simplePos x="0" y="0"/>
            <wp:positionH relativeFrom="column">
              <wp:posOffset>601445</wp:posOffset>
            </wp:positionH>
            <wp:positionV relativeFrom="paragraph">
              <wp:posOffset>330969</wp:posOffset>
            </wp:positionV>
            <wp:extent cx="2310063" cy="766122"/>
            <wp:effectExtent l="0" t="0" r="1905" b="0"/>
            <wp:wrapNone/>
            <wp:docPr id="88824332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43320" name="Picture 888243320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0063" cy="7661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6934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    </w:t>
      </w:r>
      <w:r w:rsidR="00833575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ايهما </w:t>
      </w:r>
      <w:r w:rsidR="00833575" w:rsidRPr="00EF1D29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highlight w:val="lightGray"/>
          <w:rtl/>
        </w:rPr>
        <w:t>سعتة</w:t>
      </w:r>
      <w:r w:rsidR="002C70C0" w:rsidRPr="00EF1D29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highlight w:val="lightGray"/>
          <w:rtl/>
        </w:rPr>
        <w:t xml:space="preserve"> أقل</w:t>
      </w:r>
      <w:r w:rsidR="002C70C0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؟                                                ايهما </w:t>
      </w:r>
      <w:r w:rsidR="002C70C0" w:rsidRPr="00EF1D29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highlight w:val="lightGray"/>
          <w:rtl/>
        </w:rPr>
        <w:t>أقصر</w:t>
      </w:r>
      <w:r w:rsidR="002C70C0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؟</w:t>
      </w:r>
    </w:p>
    <w:p w14:paraId="1052CA30" w14:textId="77777777" w:rsidR="000E2504" w:rsidRDefault="000E2504" w:rsidP="00833575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63C7C992" w14:textId="77777777" w:rsidR="003156D1" w:rsidRDefault="003156D1" w:rsidP="00833575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7044A2E5" w14:textId="77777777" w:rsidR="003156D1" w:rsidRDefault="003156D1" w:rsidP="00833575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2DF86B03" w14:textId="77777777" w:rsidR="003156D1" w:rsidRDefault="003156D1" w:rsidP="00833575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3AE54BD1" w14:textId="3B1D0F70" w:rsidR="003156D1" w:rsidRDefault="003156D1" w:rsidP="00833575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0CF7A77B" w14:textId="77777777" w:rsidR="003F1FEB" w:rsidRDefault="003F1FEB" w:rsidP="00833575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55666767" w14:textId="77777777" w:rsidR="003156D1" w:rsidRPr="009A4A78" w:rsidRDefault="003156D1" w:rsidP="00317C4F">
      <w:pPr>
        <w:spacing w:after="0" w:line="240" w:lineRule="auto"/>
        <w:ind w:left="360"/>
        <w:rPr>
          <w:rFonts w:asciiTheme="minorBidi" w:hAnsiTheme="minorBidi"/>
          <w:color w:val="000000" w:themeColor="text1"/>
          <w:spacing w:val="4"/>
          <w:sz w:val="24"/>
          <w:szCs w:val="24"/>
          <w:rtl/>
        </w:rPr>
      </w:pPr>
      <w:r w:rsidRPr="009A4A78">
        <w:rPr>
          <w:rFonts w:asciiTheme="minorBidi" w:hAnsiTheme="minorBidi" w:hint="cs"/>
          <w:color w:val="000000" w:themeColor="text1"/>
          <w:spacing w:val="4"/>
          <w:sz w:val="24"/>
          <w:szCs w:val="24"/>
          <w:rtl/>
        </w:rPr>
        <w:t>——————————————————————————————————————</w:t>
      </w:r>
    </w:p>
    <w:p w14:paraId="767CC125" w14:textId="7FF5B122" w:rsidR="0064721C" w:rsidRPr="0064721C" w:rsidRDefault="00F747A2" w:rsidP="0064721C">
      <w:pPr>
        <w:pStyle w:val="ListParagraph"/>
        <w:numPr>
          <w:ilvl w:val="0"/>
          <w:numId w:val="13"/>
        </w:num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</w:rPr>
      </w:pPr>
      <w:r>
        <w:rPr>
          <w:rFonts w:asciiTheme="minorBidi" w:hAnsiTheme="minorBidi" w:hint="cs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drawing>
          <wp:anchor distT="0" distB="0" distL="114300" distR="114300" simplePos="0" relativeHeight="251732992" behindDoc="1" locked="0" layoutInCell="1" allowOverlap="1" wp14:anchorId="234ED68B" wp14:editId="46DE161A">
            <wp:simplePos x="0" y="0"/>
            <wp:positionH relativeFrom="column">
              <wp:posOffset>1315156</wp:posOffset>
            </wp:positionH>
            <wp:positionV relativeFrom="paragraph">
              <wp:posOffset>227965</wp:posOffset>
            </wp:positionV>
            <wp:extent cx="4359508" cy="541867"/>
            <wp:effectExtent l="0" t="0" r="0" b="4445"/>
            <wp:wrapNone/>
            <wp:docPr id="171859106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91065" name="Picture 1718591065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4841" cy="542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5BB5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</w:t>
      </w:r>
      <w:r w:rsidR="00FA51E5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اكتب العدد الواقع </w:t>
      </w:r>
      <w:r w:rsidR="00FA51E5" w:rsidRPr="00FA51E5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highlight w:val="lightGray"/>
          <w:rtl/>
        </w:rPr>
        <w:t>بين</w:t>
      </w:r>
      <w:r w:rsidR="00FA51E5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العددين:</w:t>
      </w:r>
    </w:p>
    <w:p w14:paraId="315B35E0" w14:textId="172A93CB" w:rsidR="00FA51E5" w:rsidRDefault="00FA51E5" w:rsidP="00FA51E5">
      <w:pPr>
        <w:pStyle w:val="ListParagraph"/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 w:hint="cs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drawing>
          <wp:anchor distT="0" distB="0" distL="114300" distR="114300" simplePos="0" relativeHeight="251731968" behindDoc="1" locked="0" layoutInCell="1" allowOverlap="1" wp14:anchorId="6D29D4A7" wp14:editId="0F996BB4">
            <wp:simplePos x="0" y="0"/>
            <wp:positionH relativeFrom="column">
              <wp:posOffset>19050</wp:posOffset>
            </wp:positionH>
            <wp:positionV relativeFrom="paragraph">
              <wp:posOffset>534035</wp:posOffset>
            </wp:positionV>
            <wp:extent cx="6646545" cy="681990"/>
            <wp:effectExtent l="0" t="0" r="0" b="3810"/>
            <wp:wrapNone/>
            <wp:docPr id="150235668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56684" name="Picture 150235668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C1EA46" w14:textId="77777777" w:rsidR="0064721C" w:rsidRDefault="0064721C" w:rsidP="00FA51E5">
      <w:pPr>
        <w:pStyle w:val="ListParagraph"/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7FFDA616" w14:textId="77777777" w:rsidR="0064721C" w:rsidRDefault="0064721C" w:rsidP="00FA51E5">
      <w:pPr>
        <w:pStyle w:val="ListParagraph"/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742322C2" w14:textId="77777777" w:rsidR="0064721C" w:rsidRDefault="0064721C" w:rsidP="00FA51E5">
      <w:pPr>
        <w:pStyle w:val="ListParagraph"/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25D13CD6" w14:textId="77777777" w:rsidR="000E2504" w:rsidRDefault="000E2504" w:rsidP="00FA51E5">
      <w:pPr>
        <w:pStyle w:val="ListParagraph"/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32A924F7" w14:textId="77777777" w:rsidR="0064721C" w:rsidRDefault="0064721C" w:rsidP="00FA51E5">
      <w:pPr>
        <w:pStyle w:val="ListParagraph"/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05A9DD3D" w14:textId="77777777" w:rsidR="003F1FEB" w:rsidRDefault="003F1FEB" w:rsidP="00317C4F">
      <w:pPr>
        <w:spacing w:after="0" w:line="240" w:lineRule="auto"/>
        <w:ind w:left="360"/>
        <w:rPr>
          <w:rFonts w:asciiTheme="minorBidi" w:hAnsiTheme="minorBidi"/>
          <w:color w:val="000000" w:themeColor="text1"/>
          <w:spacing w:val="4"/>
          <w:sz w:val="24"/>
          <w:szCs w:val="24"/>
          <w:rtl/>
        </w:rPr>
      </w:pPr>
    </w:p>
    <w:p w14:paraId="607CB889" w14:textId="5B9F3465" w:rsidR="0064721C" w:rsidRPr="009A4A78" w:rsidRDefault="0064721C" w:rsidP="00317C4F">
      <w:pPr>
        <w:spacing w:after="0" w:line="240" w:lineRule="auto"/>
        <w:ind w:left="360"/>
        <w:rPr>
          <w:rFonts w:asciiTheme="minorBidi" w:hAnsiTheme="minorBidi"/>
          <w:color w:val="000000" w:themeColor="text1"/>
          <w:spacing w:val="4"/>
          <w:sz w:val="24"/>
          <w:szCs w:val="24"/>
          <w:rtl/>
        </w:rPr>
      </w:pPr>
      <w:r w:rsidRPr="009A4A78">
        <w:rPr>
          <w:rFonts w:asciiTheme="minorBidi" w:hAnsiTheme="minorBidi" w:hint="cs"/>
          <w:color w:val="000000" w:themeColor="text1"/>
          <w:spacing w:val="4"/>
          <w:sz w:val="24"/>
          <w:szCs w:val="24"/>
          <w:rtl/>
        </w:rPr>
        <w:t>——————————————————————————————————————</w:t>
      </w:r>
    </w:p>
    <w:p w14:paraId="2D576BA1" w14:textId="32B16C94" w:rsidR="0064721C" w:rsidRPr="00084AAD" w:rsidRDefault="00084AAD" w:rsidP="003F1FEB">
      <w:pPr>
        <w:spacing w:after="0" w:line="240" w:lineRule="auto"/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 w:hint="cs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drawing>
          <wp:anchor distT="0" distB="0" distL="114300" distR="114300" simplePos="0" relativeHeight="251734016" behindDoc="1" locked="0" layoutInCell="1" allowOverlap="1" wp14:anchorId="0BB44911" wp14:editId="769EFE89">
            <wp:simplePos x="0" y="0"/>
            <wp:positionH relativeFrom="column">
              <wp:posOffset>323850</wp:posOffset>
            </wp:positionH>
            <wp:positionV relativeFrom="paragraph">
              <wp:posOffset>382270</wp:posOffset>
            </wp:positionV>
            <wp:extent cx="5981700" cy="1298978"/>
            <wp:effectExtent l="0" t="0" r="0" b="0"/>
            <wp:wrapNone/>
            <wp:docPr id="53887965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79653" name="Picture 538879653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12989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   </w:t>
      </w:r>
      <w:r w:rsidRPr="00084AAD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ج) عد العملات النقدية ثم اكتب السعر على البطاقة:</w:t>
      </w:r>
    </w:p>
    <w:sectPr w:rsidR="0064721C" w:rsidRPr="00084AAD" w:rsidSect="004A6558">
      <w:headerReference w:type="default" r:id="rId33"/>
      <w:footerReference w:type="default" r:id="rId34"/>
      <w:headerReference w:type="first" r:id="rId35"/>
      <w:footerReference w:type="first" r:id="rId36"/>
      <w:pgSz w:w="11907" w:h="16443" w:code="9"/>
      <w:pgMar w:top="720" w:right="720" w:bottom="720" w:left="720" w:header="709" w:footer="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54E04" w14:textId="77777777" w:rsidR="00DE6A7B" w:rsidRDefault="00DE6A7B" w:rsidP="008712B6">
      <w:pPr>
        <w:spacing w:after="0" w:line="240" w:lineRule="auto"/>
      </w:pPr>
      <w:r>
        <w:separator/>
      </w:r>
    </w:p>
  </w:endnote>
  <w:endnote w:type="continuationSeparator" w:id="0">
    <w:p w14:paraId="111D247A" w14:textId="77777777" w:rsidR="00DE6A7B" w:rsidRDefault="00DE6A7B" w:rsidP="008712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C1588" w14:textId="77777777" w:rsidR="00EA47AC" w:rsidRPr="008712B6" w:rsidRDefault="00EA47AC">
    <w:pPr>
      <w:pStyle w:val="Footer"/>
      <w:rPr>
        <w:b/>
        <w:bCs/>
        <w:sz w:val="24"/>
        <w:szCs w:val="24"/>
        <w:rtl/>
      </w:rPr>
    </w:pPr>
  </w:p>
  <w:p w14:paraId="3C72F173" w14:textId="43F7CDF8" w:rsidR="00EA47AC" w:rsidRDefault="00EA47AC" w:rsidP="00D851DF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A3289" w14:textId="040C0BDA" w:rsidR="00EA47AC" w:rsidRDefault="00EA47AC" w:rsidP="00D851DF">
    <w:pPr>
      <w:pStyle w:val="Footer"/>
    </w:pPr>
  </w:p>
  <w:p w14:paraId="63319DAA" w14:textId="77777777" w:rsidR="00EA47AC" w:rsidRDefault="00EA47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5D094" w14:textId="77777777" w:rsidR="00DE6A7B" w:rsidRDefault="00DE6A7B" w:rsidP="008712B6">
      <w:pPr>
        <w:spacing w:after="0" w:line="240" w:lineRule="auto"/>
      </w:pPr>
      <w:r>
        <w:separator/>
      </w:r>
    </w:p>
  </w:footnote>
  <w:footnote w:type="continuationSeparator" w:id="0">
    <w:p w14:paraId="0700657D" w14:textId="77777777" w:rsidR="00DE6A7B" w:rsidRDefault="00DE6A7B" w:rsidP="008712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48EC3" w14:textId="77777777" w:rsidR="00EA47AC" w:rsidRDefault="00EA47AC" w:rsidP="00E706D8">
    <w:pPr>
      <w:pStyle w:val="Header"/>
    </w:pPr>
    <w: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60C66" w14:textId="77777777" w:rsidR="00EA47AC" w:rsidRDefault="00EA47AC" w:rsidP="004A6558">
    <w:pPr>
      <w:pStyle w:val="Header"/>
      <w:rPr>
        <w:rtl/>
      </w:rPr>
    </w:pPr>
    <w:r>
      <w:t xml:space="preserve">     </w:t>
    </w:r>
  </w:p>
  <w:tbl>
    <w:tblPr>
      <w:tblStyle w:val="TableGrid"/>
      <w:bidiVisual/>
      <w:tblW w:w="5078" w:type="pct"/>
      <w:tblInd w:w="-157" w:type="dxa"/>
      <w:tblLook w:val="04A0" w:firstRow="1" w:lastRow="0" w:firstColumn="1" w:lastColumn="0" w:noHBand="0" w:noVBand="1"/>
    </w:tblPr>
    <w:tblGrid>
      <w:gridCol w:w="3262"/>
      <w:gridCol w:w="4652"/>
      <w:gridCol w:w="2706"/>
    </w:tblGrid>
    <w:tr w:rsidR="00EA47AC" w:rsidRPr="004A6558" w14:paraId="16A9261D" w14:textId="77777777" w:rsidTr="004A6558">
      <w:trPr>
        <w:trHeight w:val="387"/>
      </w:trPr>
      <w:tc>
        <w:tcPr>
          <w:tcW w:w="1536" w:type="pct"/>
        </w:tcPr>
        <w:p w14:paraId="61C66A36" w14:textId="77777777" w:rsidR="00EA47AC" w:rsidRPr="004A6558" w:rsidRDefault="00EA47AC" w:rsidP="004A6558">
          <w:pPr>
            <w:pStyle w:val="Header"/>
            <w:jc w:val="center"/>
            <w:rPr>
              <w:b/>
              <w:bCs/>
              <w:sz w:val="24"/>
              <w:szCs w:val="24"/>
              <w:rtl/>
            </w:rPr>
          </w:pPr>
          <w:r w:rsidRPr="004A6558">
            <w:rPr>
              <w:rFonts w:hint="cs"/>
              <w:b/>
              <w:bCs/>
              <w:sz w:val="24"/>
              <w:szCs w:val="24"/>
              <w:rtl/>
            </w:rPr>
            <w:t xml:space="preserve">المملكة </w:t>
          </w:r>
          <w:r w:rsidRPr="004A6558">
            <w:rPr>
              <w:rFonts w:hint="cs"/>
              <w:b/>
              <w:bCs/>
              <w:sz w:val="24"/>
              <w:szCs w:val="24"/>
              <w:rtl/>
            </w:rPr>
            <w:t>العربية السعودية</w:t>
          </w:r>
        </w:p>
      </w:tc>
      <w:tc>
        <w:tcPr>
          <w:tcW w:w="2190" w:type="pct"/>
          <w:vMerge w:val="restart"/>
        </w:tcPr>
        <w:p w14:paraId="13E58C8F" w14:textId="77777777" w:rsidR="00EA47AC" w:rsidRPr="004A6558" w:rsidRDefault="00EA47AC" w:rsidP="004A6558">
          <w:pPr>
            <w:pStyle w:val="Header"/>
            <w:rPr>
              <w:b/>
              <w:bCs/>
              <w:sz w:val="24"/>
              <w:szCs w:val="24"/>
              <w:rtl/>
            </w:rPr>
          </w:pPr>
          <w:r w:rsidRPr="004A6558">
            <w:rPr>
              <w:b/>
              <w:bCs/>
              <w:noProof/>
              <w:sz w:val="24"/>
              <w:szCs w:val="24"/>
            </w:rPr>
            <w:drawing>
              <wp:anchor distT="0" distB="0" distL="114300" distR="114300" simplePos="0" relativeHeight="251665408" behindDoc="0" locked="0" layoutInCell="1" allowOverlap="1" wp14:anchorId="77A25683" wp14:editId="29DDD873">
                <wp:simplePos x="0" y="0"/>
                <wp:positionH relativeFrom="column">
                  <wp:posOffset>1460500</wp:posOffset>
                </wp:positionH>
                <wp:positionV relativeFrom="paragraph">
                  <wp:posOffset>156210</wp:posOffset>
                </wp:positionV>
                <wp:extent cx="1379855" cy="1044575"/>
                <wp:effectExtent l="0" t="0" r="0" b="0"/>
                <wp:wrapNone/>
                <wp:docPr id="13" name="صورة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صورة 1"/>
                        <pic:cNvPicPr/>
                      </pic:nvPicPr>
                      <pic:blipFill>
                        <a:blip r:embed="rId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9855" cy="1044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4A6558">
            <w:rPr>
              <w:b/>
              <w:bCs/>
              <w:noProof/>
              <w:sz w:val="24"/>
              <w:szCs w:val="24"/>
            </w:rPr>
            <w:drawing>
              <wp:anchor distT="0" distB="0" distL="114300" distR="114300" simplePos="0" relativeHeight="251666432" behindDoc="0" locked="0" layoutInCell="1" allowOverlap="1" wp14:anchorId="3EC58D2B" wp14:editId="3BC578D9">
                <wp:simplePos x="0" y="0"/>
                <wp:positionH relativeFrom="column">
                  <wp:posOffset>-24039</wp:posOffset>
                </wp:positionH>
                <wp:positionV relativeFrom="paragraph">
                  <wp:posOffset>76006</wp:posOffset>
                </wp:positionV>
                <wp:extent cx="1678448" cy="1125380"/>
                <wp:effectExtent l="0" t="0" r="0" b="0"/>
                <wp:wrapNone/>
                <wp:docPr id="15" name="صورة 15" descr="صورة تحتوي على شعار, نص, التصميم&#10;&#10;قد يكون المحتوى الذي تم إنشاؤه بواسطة الذكاء الاصطناعي غير صحيح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3360504" name="صورة 1993360504" descr="صورة تحتوي على شعار, نص, التصميم&#10;&#10;قد يكون المحتوى الذي تم إنشاؤه بواسطة الذكاء الاصطناعي غير صحيح."/>
                        <pic:cNvPicPr/>
                      </pic:nvPicPr>
                      <pic:blipFill>
                        <a:blip r:embed="rId2">
                          <a:clrChange>
                            <a:clrFrom>
                              <a:srgbClr val="FEFEFE"/>
                            </a:clrFrom>
                            <a:clrTo>
                              <a:srgbClr val="FEFEFE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1788" cy="11276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274" w:type="pct"/>
        </w:tcPr>
        <w:p w14:paraId="684E15D9" w14:textId="76373CAA" w:rsidR="00EA47AC" w:rsidRPr="004A6558" w:rsidRDefault="00EA47AC" w:rsidP="004A6558">
          <w:pPr>
            <w:pStyle w:val="Header"/>
            <w:rPr>
              <w:b/>
              <w:bCs/>
              <w:sz w:val="24"/>
              <w:szCs w:val="24"/>
              <w:rtl/>
            </w:rPr>
          </w:pPr>
          <w:bookmarkStart w:id="13" w:name="_Int_qEIVlKJx"/>
          <w:r w:rsidRPr="004A6558">
            <w:rPr>
              <w:rFonts w:hint="cs"/>
              <w:b/>
              <w:bCs/>
              <w:sz w:val="24"/>
              <w:szCs w:val="24"/>
              <w:rtl/>
            </w:rPr>
            <w:t>الصف :</w:t>
          </w:r>
          <w:bookmarkEnd w:id="13"/>
          <w:r w:rsidR="002A099E">
            <w:rPr>
              <w:rFonts w:hint="cs"/>
              <w:b/>
              <w:bCs/>
              <w:sz w:val="24"/>
              <w:szCs w:val="24"/>
              <w:rtl/>
            </w:rPr>
            <w:t xml:space="preserve"> </w:t>
          </w:r>
          <w:r w:rsidR="00B35512">
            <w:rPr>
              <w:rFonts w:hint="cs"/>
              <w:b/>
              <w:bCs/>
              <w:sz w:val="24"/>
              <w:szCs w:val="24"/>
              <w:rtl/>
            </w:rPr>
            <w:t>الأول</w:t>
          </w:r>
          <w:r w:rsidR="002A099E">
            <w:rPr>
              <w:rFonts w:hint="cs"/>
              <w:b/>
              <w:bCs/>
              <w:sz w:val="24"/>
              <w:szCs w:val="24"/>
              <w:rtl/>
            </w:rPr>
            <w:t xml:space="preserve"> الابتدائي </w:t>
          </w:r>
        </w:p>
      </w:tc>
    </w:tr>
    <w:tr w:rsidR="00EA47AC" w:rsidRPr="004A6558" w14:paraId="52FAD27D" w14:textId="77777777" w:rsidTr="004A6558">
      <w:trPr>
        <w:trHeight w:val="387"/>
      </w:trPr>
      <w:tc>
        <w:tcPr>
          <w:tcW w:w="1536" w:type="pct"/>
        </w:tcPr>
        <w:p w14:paraId="7227D8CF" w14:textId="77777777" w:rsidR="00EA47AC" w:rsidRPr="004A6558" w:rsidRDefault="00EA47AC" w:rsidP="004A6558">
          <w:pPr>
            <w:pStyle w:val="Header"/>
            <w:jc w:val="center"/>
            <w:rPr>
              <w:b/>
              <w:bCs/>
              <w:sz w:val="24"/>
              <w:szCs w:val="24"/>
              <w:rtl/>
            </w:rPr>
          </w:pPr>
          <w:r w:rsidRPr="004A6558">
            <w:rPr>
              <w:rFonts w:hint="cs"/>
              <w:b/>
              <w:bCs/>
              <w:sz w:val="24"/>
              <w:szCs w:val="24"/>
              <w:rtl/>
            </w:rPr>
            <w:t>وزارة التعليم</w:t>
          </w:r>
        </w:p>
      </w:tc>
      <w:tc>
        <w:tcPr>
          <w:tcW w:w="2190" w:type="pct"/>
          <w:vMerge/>
        </w:tcPr>
        <w:p w14:paraId="7DB578D4" w14:textId="77777777" w:rsidR="00EA47AC" w:rsidRPr="004A6558" w:rsidRDefault="00EA47AC" w:rsidP="004A6558">
          <w:pPr>
            <w:pStyle w:val="Header"/>
            <w:rPr>
              <w:b/>
              <w:bCs/>
              <w:sz w:val="24"/>
              <w:szCs w:val="24"/>
              <w:rtl/>
            </w:rPr>
          </w:pPr>
        </w:p>
      </w:tc>
      <w:tc>
        <w:tcPr>
          <w:tcW w:w="1274" w:type="pct"/>
        </w:tcPr>
        <w:p w14:paraId="35E951FB" w14:textId="6022C476" w:rsidR="00EA47AC" w:rsidRPr="004A6558" w:rsidRDefault="00EA47AC" w:rsidP="004A6558">
          <w:pPr>
            <w:pStyle w:val="Header"/>
            <w:rPr>
              <w:b/>
              <w:bCs/>
              <w:sz w:val="24"/>
              <w:szCs w:val="24"/>
              <w:rtl/>
            </w:rPr>
          </w:pPr>
          <w:bookmarkStart w:id="14" w:name="_Int_e7yszciB"/>
          <w:r w:rsidRPr="004A6558">
            <w:rPr>
              <w:rFonts w:hint="cs"/>
              <w:b/>
              <w:bCs/>
              <w:sz w:val="24"/>
              <w:szCs w:val="24"/>
              <w:rtl/>
            </w:rPr>
            <w:t>المادة</w:t>
          </w:r>
          <w:r w:rsidR="002A099E">
            <w:rPr>
              <w:rFonts w:hint="cs"/>
              <w:b/>
              <w:bCs/>
              <w:sz w:val="24"/>
              <w:szCs w:val="24"/>
              <w:rtl/>
            </w:rPr>
            <w:t xml:space="preserve"> </w:t>
          </w:r>
          <w:r w:rsidRPr="004A6558">
            <w:rPr>
              <w:rFonts w:hint="cs"/>
              <w:b/>
              <w:bCs/>
              <w:sz w:val="24"/>
              <w:szCs w:val="24"/>
              <w:rtl/>
            </w:rPr>
            <w:t>:</w:t>
          </w:r>
          <w:bookmarkEnd w:id="14"/>
          <w:r w:rsidR="002A099E">
            <w:rPr>
              <w:rFonts w:hint="cs"/>
              <w:b/>
              <w:bCs/>
              <w:sz w:val="24"/>
              <w:szCs w:val="24"/>
              <w:rtl/>
            </w:rPr>
            <w:t xml:space="preserve"> </w:t>
          </w:r>
          <w:r w:rsidR="00255373">
            <w:rPr>
              <w:rFonts w:hint="cs"/>
              <w:b/>
              <w:bCs/>
              <w:sz w:val="24"/>
              <w:szCs w:val="24"/>
              <w:rtl/>
            </w:rPr>
            <w:t>رياضيات</w:t>
          </w:r>
        </w:p>
      </w:tc>
    </w:tr>
    <w:tr w:rsidR="00EA47AC" w:rsidRPr="004A6558" w14:paraId="55A4E51F" w14:textId="77777777" w:rsidTr="004A6558">
      <w:trPr>
        <w:trHeight w:val="383"/>
      </w:trPr>
      <w:tc>
        <w:tcPr>
          <w:tcW w:w="1536" w:type="pct"/>
          <w:vMerge w:val="restart"/>
        </w:tcPr>
        <w:p w14:paraId="09B5C91F" w14:textId="77777777" w:rsidR="002A099E" w:rsidRDefault="002A099E" w:rsidP="004A6558">
          <w:pPr>
            <w:pStyle w:val="Header"/>
            <w:jc w:val="center"/>
            <w:rPr>
              <w:b/>
              <w:bCs/>
              <w:sz w:val="24"/>
              <w:szCs w:val="24"/>
              <w:rtl/>
            </w:rPr>
          </w:pPr>
        </w:p>
        <w:p w14:paraId="7B69EA1C" w14:textId="1A4FFD51" w:rsidR="00EA47AC" w:rsidRPr="004A6558" w:rsidRDefault="00EA47AC" w:rsidP="004A6558">
          <w:pPr>
            <w:pStyle w:val="Header"/>
            <w:jc w:val="center"/>
            <w:rPr>
              <w:b/>
              <w:bCs/>
              <w:sz w:val="24"/>
              <w:szCs w:val="24"/>
              <w:rtl/>
            </w:rPr>
          </w:pPr>
          <w:r w:rsidRPr="004A6558">
            <w:rPr>
              <w:rFonts w:hint="cs"/>
              <w:b/>
              <w:bCs/>
              <w:sz w:val="24"/>
              <w:szCs w:val="24"/>
              <w:rtl/>
            </w:rPr>
            <w:t xml:space="preserve">مدرسة روضة أجيال الرؤية </w:t>
          </w:r>
          <w:bookmarkStart w:id="15" w:name="_Int_R9pTUOcA"/>
          <w:r w:rsidRPr="004A6558">
            <w:rPr>
              <w:rFonts w:hint="cs"/>
              <w:b/>
              <w:bCs/>
              <w:sz w:val="24"/>
              <w:szCs w:val="24"/>
              <w:rtl/>
            </w:rPr>
            <w:t>الاهلية  صفوف</w:t>
          </w:r>
          <w:bookmarkEnd w:id="15"/>
          <w:r w:rsidRPr="004A6558">
            <w:rPr>
              <w:rFonts w:hint="cs"/>
              <w:b/>
              <w:bCs/>
              <w:sz w:val="24"/>
              <w:szCs w:val="24"/>
              <w:rtl/>
            </w:rPr>
            <w:t xml:space="preserve"> ملحقة</w:t>
          </w:r>
        </w:p>
      </w:tc>
      <w:tc>
        <w:tcPr>
          <w:tcW w:w="2190" w:type="pct"/>
          <w:vMerge/>
        </w:tcPr>
        <w:p w14:paraId="2947392C" w14:textId="77777777" w:rsidR="00EA47AC" w:rsidRPr="004A6558" w:rsidRDefault="00EA47AC" w:rsidP="004A6558">
          <w:pPr>
            <w:pStyle w:val="Header"/>
            <w:rPr>
              <w:b/>
              <w:bCs/>
              <w:sz w:val="24"/>
              <w:szCs w:val="24"/>
              <w:rtl/>
            </w:rPr>
          </w:pPr>
        </w:p>
      </w:tc>
      <w:tc>
        <w:tcPr>
          <w:tcW w:w="1274" w:type="pct"/>
        </w:tcPr>
        <w:p w14:paraId="2C691059" w14:textId="2C26871C" w:rsidR="00EA47AC" w:rsidRPr="004A6558" w:rsidRDefault="00EA47AC" w:rsidP="004A6558">
          <w:pPr>
            <w:pStyle w:val="Header"/>
            <w:rPr>
              <w:b/>
              <w:bCs/>
              <w:sz w:val="24"/>
              <w:szCs w:val="24"/>
              <w:rtl/>
            </w:rPr>
          </w:pPr>
          <w:bookmarkStart w:id="16" w:name="_Int_VnbZja8K"/>
          <w:r w:rsidRPr="004A6558">
            <w:rPr>
              <w:rFonts w:hint="cs"/>
              <w:b/>
              <w:bCs/>
              <w:sz w:val="24"/>
              <w:szCs w:val="24"/>
              <w:rtl/>
            </w:rPr>
            <w:t>الزمن</w:t>
          </w:r>
          <w:r w:rsidR="002A099E">
            <w:rPr>
              <w:rFonts w:hint="cs"/>
              <w:b/>
              <w:bCs/>
              <w:sz w:val="24"/>
              <w:szCs w:val="24"/>
              <w:rtl/>
            </w:rPr>
            <w:t xml:space="preserve"> </w:t>
          </w:r>
          <w:r w:rsidRPr="004A6558">
            <w:rPr>
              <w:rFonts w:hint="cs"/>
              <w:b/>
              <w:bCs/>
              <w:sz w:val="24"/>
              <w:szCs w:val="24"/>
              <w:rtl/>
            </w:rPr>
            <w:t>:</w:t>
          </w:r>
          <w:bookmarkEnd w:id="16"/>
          <w:r w:rsidR="002A099E">
            <w:rPr>
              <w:rFonts w:hint="cs"/>
              <w:b/>
              <w:bCs/>
              <w:sz w:val="24"/>
              <w:szCs w:val="24"/>
              <w:rtl/>
            </w:rPr>
            <w:t xml:space="preserve"> ساعتان </w:t>
          </w:r>
          <w:bookmarkStart w:id="17" w:name="_Int_psxgsnL5"/>
          <w:r w:rsidR="002A099E">
            <w:rPr>
              <w:rFonts w:hint="cs"/>
              <w:b/>
              <w:bCs/>
              <w:sz w:val="24"/>
              <w:szCs w:val="24"/>
              <w:rtl/>
            </w:rPr>
            <w:t>و نصف</w:t>
          </w:r>
          <w:bookmarkEnd w:id="17"/>
          <w:r w:rsidR="002A099E">
            <w:rPr>
              <w:rFonts w:hint="cs"/>
              <w:b/>
              <w:bCs/>
              <w:sz w:val="24"/>
              <w:szCs w:val="24"/>
              <w:rtl/>
            </w:rPr>
            <w:t xml:space="preserve"> </w:t>
          </w:r>
        </w:p>
      </w:tc>
    </w:tr>
    <w:tr w:rsidR="00EA47AC" w:rsidRPr="004A6558" w14:paraId="51CB7269" w14:textId="77777777" w:rsidTr="004A6558">
      <w:trPr>
        <w:trHeight w:val="924"/>
      </w:trPr>
      <w:tc>
        <w:tcPr>
          <w:tcW w:w="1536" w:type="pct"/>
          <w:vMerge/>
        </w:tcPr>
        <w:p w14:paraId="31F6B858" w14:textId="77777777" w:rsidR="00EA47AC" w:rsidRPr="004A6558" w:rsidRDefault="00EA47AC" w:rsidP="004A6558">
          <w:pPr>
            <w:pStyle w:val="Header"/>
            <w:jc w:val="center"/>
            <w:rPr>
              <w:b/>
              <w:bCs/>
              <w:sz w:val="24"/>
              <w:szCs w:val="24"/>
              <w:rtl/>
            </w:rPr>
          </w:pPr>
        </w:p>
      </w:tc>
      <w:tc>
        <w:tcPr>
          <w:tcW w:w="2190" w:type="pct"/>
          <w:vMerge/>
        </w:tcPr>
        <w:p w14:paraId="610AD8E4" w14:textId="77777777" w:rsidR="00EA47AC" w:rsidRPr="004A6558" w:rsidRDefault="00EA47AC" w:rsidP="004A6558">
          <w:pPr>
            <w:pStyle w:val="Header"/>
            <w:rPr>
              <w:b/>
              <w:bCs/>
              <w:sz w:val="24"/>
              <w:szCs w:val="24"/>
              <w:rtl/>
            </w:rPr>
          </w:pPr>
        </w:p>
      </w:tc>
      <w:tc>
        <w:tcPr>
          <w:tcW w:w="1274" w:type="pct"/>
        </w:tcPr>
        <w:p w14:paraId="782F8342" w14:textId="1EBF2CA5" w:rsidR="00EA47AC" w:rsidRPr="004A6558" w:rsidRDefault="00EA47AC" w:rsidP="004A6558">
          <w:pPr>
            <w:pStyle w:val="Header"/>
            <w:rPr>
              <w:b/>
              <w:bCs/>
              <w:sz w:val="24"/>
              <w:szCs w:val="24"/>
              <w:rtl/>
            </w:rPr>
          </w:pPr>
          <w:r>
            <w:rPr>
              <w:rFonts w:hint="cs"/>
              <w:b/>
              <w:bCs/>
              <w:sz w:val="24"/>
              <w:szCs w:val="24"/>
              <w:rtl/>
            </w:rPr>
            <w:t xml:space="preserve">عدد </w:t>
          </w:r>
          <w:bookmarkStart w:id="18" w:name="_Int_07AhAfER"/>
          <w:r>
            <w:rPr>
              <w:rFonts w:hint="cs"/>
              <w:b/>
              <w:bCs/>
              <w:sz w:val="24"/>
              <w:szCs w:val="24"/>
              <w:rtl/>
            </w:rPr>
            <w:t>الأوراق</w:t>
          </w:r>
          <w:r w:rsidR="002A099E">
            <w:rPr>
              <w:rFonts w:hint="cs"/>
              <w:b/>
              <w:bCs/>
              <w:sz w:val="24"/>
              <w:szCs w:val="24"/>
              <w:rtl/>
            </w:rPr>
            <w:t xml:space="preserve"> </w:t>
          </w:r>
          <w:r>
            <w:rPr>
              <w:rFonts w:hint="cs"/>
              <w:b/>
              <w:bCs/>
              <w:sz w:val="24"/>
              <w:szCs w:val="24"/>
              <w:rtl/>
            </w:rPr>
            <w:t>:</w:t>
          </w:r>
          <w:bookmarkEnd w:id="18"/>
          <w:r w:rsidR="00D851DF">
            <w:rPr>
              <w:rFonts w:hint="cs"/>
              <w:b/>
              <w:bCs/>
              <w:sz w:val="24"/>
              <w:szCs w:val="24"/>
              <w:rtl/>
            </w:rPr>
            <w:t xml:space="preserve"> ٣</w:t>
          </w:r>
        </w:p>
      </w:tc>
    </w:tr>
    <w:tr w:rsidR="00EA47AC" w:rsidRPr="004A6558" w14:paraId="2FACD4C9" w14:textId="77777777" w:rsidTr="004A6558">
      <w:trPr>
        <w:trHeight w:val="387"/>
      </w:trPr>
      <w:tc>
        <w:tcPr>
          <w:tcW w:w="5000" w:type="pct"/>
          <w:gridSpan w:val="3"/>
          <w:vAlign w:val="center"/>
        </w:tcPr>
        <w:p w14:paraId="04F11485" w14:textId="77777777" w:rsidR="00EA47AC" w:rsidRPr="004A6558" w:rsidRDefault="00EA47AC" w:rsidP="004A6558">
          <w:pPr>
            <w:pStyle w:val="Header"/>
            <w:jc w:val="center"/>
            <w:rPr>
              <w:b/>
              <w:bCs/>
              <w:sz w:val="24"/>
              <w:szCs w:val="24"/>
              <w:rtl/>
            </w:rPr>
          </w:pPr>
          <w:r w:rsidRPr="004A6558">
            <w:rPr>
              <w:rFonts w:hint="cs"/>
              <w:b/>
              <w:bCs/>
              <w:sz w:val="32"/>
              <w:szCs w:val="32"/>
              <w:rtl/>
            </w:rPr>
            <w:t>اختبار نهائي لمادة الرياضيات الفصل الدراسي الأول (الدور الأول) عام 1447هـ</w:t>
          </w:r>
        </w:p>
      </w:tc>
    </w:tr>
  </w:tbl>
  <w:p w14:paraId="146BEBC7" w14:textId="77777777" w:rsidR="00EA47AC" w:rsidRDefault="00EA47AC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ATqNzsu2" int2:invalidationBookmarkName="" int2:hashCode="sYfWFaVRVOuUBO" int2:id="HutSM1vZ">
      <int2:state int2:value="Rejected" int2:type="gram"/>
    </int2:bookmark>
    <int2:bookmark int2:bookmarkName="_Int_BNGTPxry" int2:invalidationBookmarkName="" int2:hashCode="h2UjlYIhcg7pVK" int2:id="xMeSKzP2">
      <int2:state int2:value="Rejected" int2:type="gram"/>
    </int2:bookmark>
    <int2:bookmark int2:bookmarkName="_Int_IOoELbN4" int2:invalidationBookmarkName="" int2:hashCode="+fAJ23eZJ7AIDJ" int2:id="56WFOqKD">
      <int2:state int2:value="Rejected" int2:type="gram"/>
    </int2:bookmark>
    <int2:bookmark int2:bookmarkName="_Int_UNxUAlGu" int2:invalidationBookmarkName="" int2:hashCode="rB1XiGCoJne+PE" int2:id="rMx2pxha">
      <int2:state int2:value="Rejected" int2:type="gram"/>
    </int2:bookmark>
    <int2:bookmark int2:bookmarkName="_Int_bdp7FBjP" int2:invalidationBookmarkName="" int2:hashCode="zut8jD+Xp6k6oe" int2:id="kmxozQCq">
      <int2:state int2:value="Rejected" int2:type="gram"/>
    </int2:bookmark>
    <int2:bookmark int2:bookmarkName="_Int_qEIVlKJx" int2:invalidationBookmarkName="" int2:hashCode="XgirWlRQUeVq22" int2:id="eJdHgYqe">
      <int2:state int2:value="Rejected" int2:type="gram"/>
    </int2:bookmark>
    <int2:bookmark int2:bookmarkName="_Int_e7yszciB" int2:invalidationBookmarkName="" int2:hashCode="sYfWFaVRVOuUBO" int2:id="v9wBKsrY">
      <int2:state int2:value="Rejected" int2:type="gram"/>
    </int2:bookmark>
    <int2:bookmark int2:bookmarkName="_Int_R9pTUOcA" int2:invalidationBookmarkName="" int2:hashCode="WLnEReRrLxZESD" int2:id="VnczlYUv">
      <int2:state int2:value="Rejected" int2:type="gram"/>
    </int2:bookmark>
    <int2:bookmark int2:bookmarkName="_Int_VnbZja8K" int2:invalidationBookmarkName="" int2:hashCode="EL54mFMOYq/Eo3" int2:id="NUORxf4f">
      <int2:state int2:value="Rejected" int2:type="gram"/>
    </int2:bookmark>
    <int2:bookmark int2:bookmarkName="_Int_psxgsnL5" int2:invalidationBookmarkName="" int2:hashCode="jquBBjV8iQ3ELE" int2:id="FtfbyMVA">
      <int2:state int2:value="Rejected" int2:type="gram"/>
    </int2:bookmark>
    <int2:bookmark int2:bookmarkName="_Int_07AhAfER" int2:invalidationBookmarkName="" int2:hashCode="vvgnAvLQSyYrWg" int2:id="65c9MGJa">
      <int2:state int2:value="Rejected" int2:type="gram"/>
    </int2:bookmark>
    <int2:bookmark int2:bookmarkName="_Int_6LMKonx2" int2:invalidationBookmarkName="" int2:hashCode="2RVe7BCp090C/6" int2:id="vtSrWa5q">
      <int2:state int2:value="Rejected" int2:type="gram"/>
    </int2:bookmark>
    <int2:bookmark int2:bookmarkName="_Int_J4hP2myl" int2:invalidationBookmarkName="" int2:hashCode="xP+Mmc2e5o3G94" int2:id="4cfBgqTz">
      <int2:state int2:value="Rejected" int2:type="gram"/>
    </int2:bookmark>
    <int2:bookmark int2:bookmarkName="_Int_Opn7X9fv" int2:invalidationBookmarkName="" int2:hashCode="O+21+18hSWwV5J" int2:id="2pO1vWBM">
      <int2:state int2:value="Rejected" int2:type="gram"/>
    </int2:bookmark>
    <int2:bookmark int2:bookmarkName="_Int_ZaEuHOlh" int2:invalidationBookmarkName="" int2:hashCode="SCyL1IDDMtVQYw" int2:id="rX0CQroU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C53BC"/>
    <w:multiLevelType w:val="hybridMultilevel"/>
    <w:tmpl w:val="141005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B0B6A"/>
    <w:multiLevelType w:val="hybridMultilevel"/>
    <w:tmpl w:val="234226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3A6429"/>
    <w:multiLevelType w:val="hybridMultilevel"/>
    <w:tmpl w:val="9E8E588C"/>
    <w:lvl w:ilvl="0" w:tplc="B4547C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8F7272"/>
    <w:multiLevelType w:val="hybridMultilevel"/>
    <w:tmpl w:val="4F9A38F6"/>
    <w:lvl w:ilvl="0" w:tplc="6E4A6E98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404AB6"/>
    <w:multiLevelType w:val="hybridMultilevel"/>
    <w:tmpl w:val="DBD6312C"/>
    <w:lvl w:ilvl="0" w:tplc="FFFFFFFF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6B4A5E"/>
    <w:multiLevelType w:val="hybridMultilevel"/>
    <w:tmpl w:val="E0968A90"/>
    <w:lvl w:ilvl="0" w:tplc="55202744">
      <w:start w:val="1"/>
      <w:numFmt w:val="decimal"/>
      <w:lvlText w:val="%1-"/>
      <w:lvlJc w:val="left"/>
      <w:pPr>
        <w:ind w:left="-548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72" w:hanging="360"/>
      </w:pPr>
    </w:lvl>
    <w:lvl w:ilvl="2" w:tplc="0409001B" w:tentative="1">
      <w:start w:val="1"/>
      <w:numFmt w:val="lowerRoman"/>
      <w:lvlText w:val="%3."/>
      <w:lvlJc w:val="right"/>
      <w:pPr>
        <w:ind w:left="892" w:hanging="180"/>
      </w:pPr>
    </w:lvl>
    <w:lvl w:ilvl="3" w:tplc="0409000F" w:tentative="1">
      <w:start w:val="1"/>
      <w:numFmt w:val="decimal"/>
      <w:lvlText w:val="%4."/>
      <w:lvlJc w:val="left"/>
      <w:pPr>
        <w:ind w:left="1612" w:hanging="360"/>
      </w:pPr>
    </w:lvl>
    <w:lvl w:ilvl="4" w:tplc="04090019" w:tentative="1">
      <w:start w:val="1"/>
      <w:numFmt w:val="lowerLetter"/>
      <w:lvlText w:val="%5."/>
      <w:lvlJc w:val="left"/>
      <w:pPr>
        <w:ind w:left="2332" w:hanging="360"/>
      </w:pPr>
    </w:lvl>
    <w:lvl w:ilvl="5" w:tplc="0409001B" w:tentative="1">
      <w:start w:val="1"/>
      <w:numFmt w:val="lowerRoman"/>
      <w:lvlText w:val="%6."/>
      <w:lvlJc w:val="right"/>
      <w:pPr>
        <w:ind w:left="3052" w:hanging="180"/>
      </w:pPr>
    </w:lvl>
    <w:lvl w:ilvl="6" w:tplc="0409000F" w:tentative="1">
      <w:start w:val="1"/>
      <w:numFmt w:val="decimal"/>
      <w:lvlText w:val="%7."/>
      <w:lvlJc w:val="left"/>
      <w:pPr>
        <w:ind w:left="3772" w:hanging="360"/>
      </w:pPr>
    </w:lvl>
    <w:lvl w:ilvl="7" w:tplc="04090019" w:tentative="1">
      <w:start w:val="1"/>
      <w:numFmt w:val="lowerLetter"/>
      <w:lvlText w:val="%8."/>
      <w:lvlJc w:val="left"/>
      <w:pPr>
        <w:ind w:left="4492" w:hanging="360"/>
      </w:pPr>
    </w:lvl>
    <w:lvl w:ilvl="8" w:tplc="0409001B" w:tentative="1">
      <w:start w:val="1"/>
      <w:numFmt w:val="lowerRoman"/>
      <w:lvlText w:val="%9."/>
      <w:lvlJc w:val="right"/>
      <w:pPr>
        <w:ind w:left="5212" w:hanging="180"/>
      </w:pPr>
    </w:lvl>
  </w:abstractNum>
  <w:abstractNum w:abstractNumId="6" w15:restartNumberingAfterBreak="0">
    <w:nsid w:val="37BC6CEE"/>
    <w:multiLevelType w:val="hybridMultilevel"/>
    <w:tmpl w:val="9B70B462"/>
    <w:lvl w:ilvl="0" w:tplc="059EDB42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7354BF"/>
    <w:multiLevelType w:val="hybridMultilevel"/>
    <w:tmpl w:val="9722660E"/>
    <w:lvl w:ilvl="0" w:tplc="FFFFFFFF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3A6559"/>
    <w:multiLevelType w:val="hybridMultilevel"/>
    <w:tmpl w:val="6BC4A666"/>
    <w:lvl w:ilvl="0" w:tplc="CE24D09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AA0ADE"/>
    <w:multiLevelType w:val="hybridMultilevel"/>
    <w:tmpl w:val="6E52CB6C"/>
    <w:lvl w:ilvl="0" w:tplc="45BA78D8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745007"/>
    <w:multiLevelType w:val="hybridMultilevel"/>
    <w:tmpl w:val="8A021ACA"/>
    <w:lvl w:ilvl="0" w:tplc="FFFFFFFF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3169BB"/>
    <w:multiLevelType w:val="hybridMultilevel"/>
    <w:tmpl w:val="B8481466"/>
    <w:lvl w:ilvl="0" w:tplc="462A48D6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771EBC"/>
    <w:multiLevelType w:val="hybridMultilevel"/>
    <w:tmpl w:val="5E38254C"/>
    <w:lvl w:ilvl="0" w:tplc="25B884DC">
      <w:start w:val="1"/>
      <w:numFmt w:val="decimal"/>
      <w:lvlText w:val="%1-"/>
      <w:lvlJc w:val="left"/>
      <w:pPr>
        <w:ind w:left="-5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" w:hanging="360"/>
      </w:pPr>
    </w:lvl>
    <w:lvl w:ilvl="2" w:tplc="0409001B" w:tentative="1">
      <w:start w:val="1"/>
      <w:numFmt w:val="lowerRoman"/>
      <w:lvlText w:val="%3."/>
      <w:lvlJc w:val="right"/>
      <w:pPr>
        <w:ind w:left="892" w:hanging="180"/>
      </w:pPr>
    </w:lvl>
    <w:lvl w:ilvl="3" w:tplc="0409000F" w:tentative="1">
      <w:start w:val="1"/>
      <w:numFmt w:val="decimal"/>
      <w:lvlText w:val="%4."/>
      <w:lvlJc w:val="left"/>
      <w:pPr>
        <w:ind w:left="1612" w:hanging="360"/>
      </w:pPr>
    </w:lvl>
    <w:lvl w:ilvl="4" w:tplc="04090019" w:tentative="1">
      <w:start w:val="1"/>
      <w:numFmt w:val="lowerLetter"/>
      <w:lvlText w:val="%5."/>
      <w:lvlJc w:val="left"/>
      <w:pPr>
        <w:ind w:left="2332" w:hanging="360"/>
      </w:pPr>
    </w:lvl>
    <w:lvl w:ilvl="5" w:tplc="0409001B" w:tentative="1">
      <w:start w:val="1"/>
      <w:numFmt w:val="lowerRoman"/>
      <w:lvlText w:val="%6."/>
      <w:lvlJc w:val="right"/>
      <w:pPr>
        <w:ind w:left="3052" w:hanging="180"/>
      </w:pPr>
    </w:lvl>
    <w:lvl w:ilvl="6" w:tplc="0409000F" w:tentative="1">
      <w:start w:val="1"/>
      <w:numFmt w:val="decimal"/>
      <w:lvlText w:val="%7."/>
      <w:lvlJc w:val="left"/>
      <w:pPr>
        <w:ind w:left="3772" w:hanging="360"/>
      </w:pPr>
    </w:lvl>
    <w:lvl w:ilvl="7" w:tplc="04090019" w:tentative="1">
      <w:start w:val="1"/>
      <w:numFmt w:val="lowerLetter"/>
      <w:lvlText w:val="%8."/>
      <w:lvlJc w:val="left"/>
      <w:pPr>
        <w:ind w:left="4492" w:hanging="360"/>
      </w:pPr>
    </w:lvl>
    <w:lvl w:ilvl="8" w:tplc="0409001B" w:tentative="1">
      <w:start w:val="1"/>
      <w:numFmt w:val="lowerRoman"/>
      <w:lvlText w:val="%9."/>
      <w:lvlJc w:val="right"/>
      <w:pPr>
        <w:ind w:left="5212" w:hanging="180"/>
      </w:pPr>
    </w:lvl>
  </w:abstractNum>
  <w:num w:numId="1" w16cid:durableId="933123297">
    <w:abstractNumId w:val="12"/>
  </w:num>
  <w:num w:numId="2" w16cid:durableId="1948392836">
    <w:abstractNumId w:val="5"/>
  </w:num>
  <w:num w:numId="3" w16cid:durableId="183860094">
    <w:abstractNumId w:val="9"/>
  </w:num>
  <w:num w:numId="4" w16cid:durableId="1806967593">
    <w:abstractNumId w:val="1"/>
  </w:num>
  <w:num w:numId="5" w16cid:durableId="1717508633">
    <w:abstractNumId w:val="2"/>
  </w:num>
  <w:num w:numId="6" w16cid:durableId="1557470559">
    <w:abstractNumId w:val="0"/>
  </w:num>
  <w:num w:numId="7" w16cid:durableId="1495990421">
    <w:abstractNumId w:val="6"/>
  </w:num>
  <w:num w:numId="8" w16cid:durableId="1266501371">
    <w:abstractNumId w:val="3"/>
  </w:num>
  <w:num w:numId="9" w16cid:durableId="840389622">
    <w:abstractNumId w:val="8"/>
  </w:num>
  <w:num w:numId="10" w16cid:durableId="1514538462">
    <w:abstractNumId w:val="11"/>
  </w:num>
  <w:num w:numId="11" w16cid:durableId="1631477191">
    <w:abstractNumId w:val="4"/>
  </w:num>
  <w:num w:numId="12" w16cid:durableId="1617903538">
    <w:abstractNumId w:val="7"/>
  </w:num>
  <w:num w:numId="13" w16cid:durableId="19030585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795"/>
    <w:rsid w:val="00017F2E"/>
    <w:rsid w:val="00026C86"/>
    <w:rsid w:val="0006502A"/>
    <w:rsid w:val="00070F95"/>
    <w:rsid w:val="00076242"/>
    <w:rsid w:val="00084AAD"/>
    <w:rsid w:val="000A2E09"/>
    <w:rsid w:val="000C1768"/>
    <w:rsid w:val="000C6C07"/>
    <w:rsid w:val="000E2504"/>
    <w:rsid w:val="000E520F"/>
    <w:rsid w:val="000E649F"/>
    <w:rsid w:val="000F55EC"/>
    <w:rsid w:val="001269EA"/>
    <w:rsid w:val="00136789"/>
    <w:rsid w:val="001470BA"/>
    <w:rsid w:val="0017592E"/>
    <w:rsid w:val="00182F03"/>
    <w:rsid w:val="00192EDA"/>
    <w:rsid w:val="001A0DD3"/>
    <w:rsid w:val="001A2E65"/>
    <w:rsid w:val="001C167D"/>
    <w:rsid w:val="001E78A7"/>
    <w:rsid w:val="001F387D"/>
    <w:rsid w:val="00226B73"/>
    <w:rsid w:val="00255373"/>
    <w:rsid w:val="00257E5A"/>
    <w:rsid w:val="002724D6"/>
    <w:rsid w:val="00294006"/>
    <w:rsid w:val="002A099E"/>
    <w:rsid w:val="002A3840"/>
    <w:rsid w:val="002A3D20"/>
    <w:rsid w:val="002B1715"/>
    <w:rsid w:val="002B4B0D"/>
    <w:rsid w:val="002C70C0"/>
    <w:rsid w:val="002E17F2"/>
    <w:rsid w:val="002F0EBD"/>
    <w:rsid w:val="002F49D7"/>
    <w:rsid w:val="003052FF"/>
    <w:rsid w:val="003156D1"/>
    <w:rsid w:val="00317196"/>
    <w:rsid w:val="00320513"/>
    <w:rsid w:val="00343121"/>
    <w:rsid w:val="00366CA8"/>
    <w:rsid w:val="0037327A"/>
    <w:rsid w:val="00380CB6"/>
    <w:rsid w:val="00381DEB"/>
    <w:rsid w:val="00382E41"/>
    <w:rsid w:val="003832C6"/>
    <w:rsid w:val="00385E75"/>
    <w:rsid w:val="003A27DA"/>
    <w:rsid w:val="003B00F3"/>
    <w:rsid w:val="003B59DF"/>
    <w:rsid w:val="003D55BE"/>
    <w:rsid w:val="003E1E65"/>
    <w:rsid w:val="003F1FEB"/>
    <w:rsid w:val="003F6A1C"/>
    <w:rsid w:val="00420FCC"/>
    <w:rsid w:val="004469ED"/>
    <w:rsid w:val="00455BB5"/>
    <w:rsid w:val="00455BC7"/>
    <w:rsid w:val="00456A11"/>
    <w:rsid w:val="00463EAC"/>
    <w:rsid w:val="00464CA5"/>
    <w:rsid w:val="00465FDA"/>
    <w:rsid w:val="0047230D"/>
    <w:rsid w:val="004727F6"/>
    <w:rsid w:val="004A2D50"/>
    <w:rsid w:val="004A6558"/>
    <w:rsid w:val="004B53A3"/>
    <w:rsid w:val="004B7FD2"/>
    <w:rsid w:val="004C4728"/>
    <w:rsid w:val="004C67B9"/>
    <w:rsid w:val="004F10C1"/>
    <w:rsid w:val="004F3EAC"/>
    <w:rsid w:val="005001E3"/>
    <w:rsid w:val="0052660E"/>
    <w:rsid w:val="0053704A"/>
    <w:rsid w:val="005757BA"/>
    <w:rsid w:val="005777EA"/>
    <w:rsid w:val="00580386"/>
    <w:rsid w:val="00587164"/>
    <w:rsid w:val="005968DF"/>
    <w:rsid w:val="005D77B3"/>
    <w:rsid w:val="005F097D"/>
    <w:rsid w:val="005F35C3"/>
    <w:rsid w:val="005F70BE"/>
    <w:rsid w:val="00615B4F"/>
    <w:rsid w:val="0061740E"/>
    <w:rsid w:val="006428CD"/>
    <w:rsid w:val="00644918"/>
    <w:rsid w:val="0064721C"/>
    <w:rsid w:val="00654944"/>
    <w:rsid w:val="00654E74"/>
    <w:rsid w:val="006621F7"/>
    <w:rsid w:val="00664DF8"/>
    <w:rsid w:val="00672079"/>
    <w:rsid w:val="006960E7"/>
    <w:rsid w:val="00697276"/>
    <w:rsid w:val="006A2C27"/>
    <w:rsid w:val="006A2E49"/>
    <w:rsid w:val="006D737E"/>
    <w:rsid w:val="006E3100"/>
    <w:rsid w:val="006E540C"/>
    <w:rsid w:val="00714DFA"/>
    <w:rsid w:val="007317A3"/>
    <w:rsid w:val="00732167"/>
    <w:rsid w:val="00732540"/>
    <w:rsid w:val="00733FAC"/>
    <w:rsid w:val="0075441E"/>
    <w:rsid w:val="00757B74"/>
    <w:rsid w:val="0078795D"/>
    <w:rsid w:val="00797F72"/>
    <w:rsid w:val="007A4644"/>
    <w:rsid w:val="007C073A"/>
    <w:rsid w:val="007C7BA5"/>
    <w:rsid w:val="007E1B29"/>
    <w:rsid w:val="007F12BB"/>
    <w:rsid w:val="007F15EC"/>
    <w:rsid w:val="00803357"/>
    <w:rsid w:val="00833575"/>
    <w:rsid w:val="00865D9A"/>
    <w:rsid w:val="008712B6"/>
    <w:rsid w:val="00891917"/>
    <w:rsid w:val="008B4259"/>
    <w:rsid w:val="009102B7"/>
    <w:rsid w:val="00927693"/>
    <w:rsid w:val="009368A2"/>
    <w:rsid w:val="00940C34"/>
    <w:rsid w:val="00946AD6"/>
    <w:rsid w:val="009508D6"/>
    <w:rsid w:val="00950C9E"/>
    <w:rsid w:val="00953FC3"/>
    <w:rsid w:val="00956673"/>
    <w:rsid w:val="00960B6D"/>
    <w:rsid w:val="00970DEA"/>
    <w:rsid w:val="00972F1F"/>
    <w:rsid w:val="00984E6F"/>
    <w:rsid w:val="00992184"/>
    <w:rsid w:val="009A1290"/>
    <w:rsid w:val="009A22E1"/>
    <w:rsid w:val="009A4A78"/>
    <w:rsid w:val="009A667F"/>
    <w:rsid w:val="009C4590"/>
    <w:rsid w:val="009C4CCF"/>
    <w:rsid w:val="009D576A"/>
    <w:rsid w:val="009E1919"/>
    <w:rsid w:val="00A20113"/>
    <w:rsid w:val="00A2155C"/>
    <w:rsid w:val="00A84AB3"/>
    <w:rsid w:val="00A976EA"/>
    <w:rsid w:val="00AB1221"/>
    <w:rsid w:val="00AB4284"/>
    <w:rsid w:val="00AC10D4"/>
    <w:rsid w:val="00AD2795"/>
    <w:rsid w:val="00AD611A"/>
    <w:rsid w:val="00AF3456"/>
    <w:rsid w:val="00AF67ED"/>
    <w:rsid w:val="00B024EC"/>
    <w:rsid w:val="00B16370"/>
    <w:rsid w:val="00B23607"/>
    <w:rsid w:val="00B35512"/>
    <w:rsid w:val="00B576C0"/>
    <w:rsid w:val="00B67231"/>
    <w:rsid w:val="00B676DD"/>
    <w:rsid w:val="00B71046"/>
    <w:rsid w:val="00B76CB6"/>
    <w:rsid w:val="00B8404C"/>
    <w:rsid w:val="00B84659"/>
    <w:rsid w:val="00BA1537"/>
    <w:rsid w:val="00BA410E"/>
    <w:rsid w:val="00BD1CA8"/>
    <w:rsid w:val="00BE06E9"/>
    <w:rsid w:val="00BE1811"/>
    <w:rsid w:val="00BF0617"/>
    <w:rsid w:val="00BF46DE"/>
    <w:rsid w:val="00BF76A6"/>
    <w:rsid w:val="00C12CCA"/>
    <w:rsid w:val="00C167C6"/>
    <w:rsid w:val="00C322E2"/>
    <w:rsid w:val="00C333A0"/>
    <w:rsid w:val="00C661BC"/>
    <w:rsid w:val="00C773D1"/>
    <w:rsid w:val="00C93137"/>
    <w:rsid w:val="00C97DF0"/>
    <w:rsid w:val="00CA432D"/>
    <w:rsid w:val="00CA6934"/>
    <w:rsid w:val="00CB3167"/>
    <w:rsid w:val="00CB3F0C"/>
    <w:rsid w:val="00CD572D"/>
    <w:rsid w:val="00CE20DE"/>
    <w:rsid w:val="00CE4963"/>
    <w:rsid w:val="00CF4047"/>
    <w:rsid w:val="00D000D1"/>
    <w:rsid w:val="00D1115E"/>
    <w:rsid w:val="00D11D6A"/>
    <w:rsid w:val="00D20DD9"/>
    <w:rsid w:val="00D23BE2"/>
    <w:rsid w:val="00D35008"/>
    <w:rsid w:val="00D4650D"/>
    <w:rsid w:val="00D577E0"/>
    <w:rsid w:val="00D851DF"/>
    <w:rsid w:val="00DA417C"/>
    <w:rsid w:val="00DC279A"/>
    <w:rsid w:val="00DD5B36"/>
    <w:rsid w:val="00DE6A7B"/>
    <w:rsid w:val="00DF256F"/>
    <w:rsid w:val="00DF4A5A"/>
    <w:rsid w:val="00E22C10"/>
    <w:rsid w:val="00E37C87"/>
    <w:rsid w:val="00E41873"/>
    <w:rsid w:val="00E553C2"/>
    <w:rsid w:val="00E5666E"/>
    <w:rsid w:val="00E701C2"/>
    <w:rsid w:val="00E706D8"/>
    <w:rsid w:val="00E74913"/>
    <w:rsid w:val="00E920E9"/>
    <w:rsid w:val="00EA47AC"/>
    <w:rsid w:val="00EB6541"/>
    <w:rsid w:val="00EC5D65"/>
    <w:rsid w:val="00EC7E89"/>
    <w:rsid w:val="00ED585D"/>
    <w:rsid w:val="00ED5A03"/>
    <w:rsid w:val="00EE2431"/>
    <w:rsid w:val="00EF1D29"/>
    <w:rsid w:val="00EF6531"/>
    <w:rsid w:val="00F20718"/>
    <w:rsid w:val="00F270C2"/>
    <w:rsid w:val="00F32051"/>
    <w:rsid w:val="00F32175"/>
    <w:rsid w:val="00F324B2"/>
    <w:rsid w:val="00F4022A"/>
    <w:rsid w:val="00F4031D"/>
    <w:rsid w:val="00F56671"/>
    <w:rsid w:val="00F6248B"/>
    <w:rsid w:val="00F747A2"/>
    <w:rsid w:val="00F77930"/>
    <w:rsid w:val="00F90E67"/>
    <w:rsid w:val="00F9659D"/>
    <w:rsid w:val="00FA0A81"/>
    <w:rsid w:val="00FA51E5"/>
    <w:rsid w:val="00FB1890"/>
    <w:rsid w:val="00FB5487"/>
    <w:rsid w:val="00FB6DE6"/>
    <w:rsid w:val="00FD40DD"/>
    <w:rsid w:val="00FF1761"/>
    <w:rsid w:val="00FF3CDC"/>
  </w:rsids>
  <m:mathPr>
    <m:mathFont m:val="Cambria Math"/>
    <m:brkBin m:val="before"/>
    <m:brkBinSub m:val="--"/>
    <m:smallFrac/>
    <m:dispDef/>
    <m:lMargin m:val="0"/>
    <m:rMargin m:val="0"/>
    <m:defJc m:val="right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726FB6"/>
  <w15:chartTrackingRefBased/>
  <w15:docId w15:val="{6EAE78F1-BD0B-4127-9166-528DD54A1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F0"/>
    <w:pPr>
      <w:bidi/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12B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12B6"/>
  </w:style>
  <w:style w:type="paragraph" w:styleId="Footer">
    <w:name w:val="footer"/>
    <w:basedOn w:val="Normal"/>
    <w:link w:val="FooterChar"/>
    <w:uiPriority w:val="99"/>
    <w:unhideWhenUsed/>
    <w:rsid w:val="008712B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12B6"/>
  </w:style>
  <w:style w:type="table" w:styleId="TableGrid">
    <w:name w:val="Table Grid"/>
    <w:basedOn w:val="TableNormal"/>
    <w:uiPriority w:val="59"/>
    <w:rsid w:val="008712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2B1715"/>
    <w:pPr>
      <w:ind w:left="720"/>
      <w:contextualSpacing/>
    </w:pPr>
    <w:rPr>
      <w:rFonts w:eastAsiaTheme="minorEastAsia"/>
    </w:rPr>
  </w:style>
  <w:style w:type="paragraph" w:styleId="NoSpacing">
    <w:name w:val="No Spacing"/>
    <w:uiPriority w:val="1"/>
    <w:qFormat/>
    <w:rsid w:val="002B1715"/>
    <w:pPr>
      <w:bidi/>
      <w:spacing w:after="0" w:line="240" w:lineRule="auto"/>
    </w:pPr>
    <w:rPr>
      <w:rFonts w:eastAsiaTheme="minorEastAsia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B1715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61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611A"/>
    <w:rPr>
      <w:rFonts w:ascii="Tahoma" w:hAnsi="Tahoma" w:cs="Tahoma"/>
      <w:sz w:val="16"/>
      <w:szCs w:val="16"/>
    </w:rPr>
  </w:style>
  <w:style w:type="table" w:customStyle="1" w:styleId="1">
    <w:name w:val="شبكة جدول1"/>
    <w:basedOn w:val="TableNormal"/>
    <w:next w:val="TableGrid"/>
    <w:uiPriority w:val="59"/>
    <w:rsid w:val="001759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7592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2">
    <w:name w:val="شبكة جدول2"/>
    <w:basedOn w:val="TableNormal"/>
    <w:next w:val="TableGrid"/>
    <w:uiPriority w:val="59"/>
    <w:rsid w:val="001759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شبكة جدول3"/>
    <w:basedOn w:val="TableNormal"/>
    <w:next w:val="TableGrid"/>
    <w:uiPriority w:val="59"/>
    <w:rsid w:val="00FB18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شبكة جدول4"/>
    <w:basedOn w:val="TableNormal"/>
    <w:next w:val="TableGrid"/>
    <w:uiPriority w:val="59"/>
    <w:rsid w:val="00FB18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شبكة جدول فاتح1"/>
    <w:basedOn w:val="TableNormal"/>
    <w:next w:val="TableGridLight"/>
    <w:uiPriority w:val="40"/>
    <w:rsid w:val="00C773D1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20">
    <w:name w:val="شبكة جدول فاتح2"/>
    <w:basedOn w:val="TableNormal"/>
    <w:next w:val="TableGridLight"/>
    <w:uiPriority w:val="40"/>
    <w:rsid w:val="0006502A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5">
    <w:name w:val="شبكة جدول5"/>
    <w:basedOn w:val="TableNormal"/>
    <w:next w:val="TableGrid"/>
    <w:uiPriority w:val="59"/>
    <w:rsid w:val="00D465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microsoft.com/office/2020/10/relationships/intelligence" Target="intelligence2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7.jpg"/><Relationship Id="rId1" Type="http://schemas.openxmlformats.org/officeDocument/2006/relationships/image" Target="media/image2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nDows\AppData\Local\Packages\5319275A.WhatsAppDesktop_cv1g1gvanyjgm\LocalState\sessions\28ACF247BFDA40E5B504265C27B8C2195862B7D7\transfers\2025-51\&#1602;&#1575;&#1604;&#1576;%20&#1575;&#1604;&#1575;&#1582;&#1578;&#1576;&#1575;&#1585;&#1575;&#1578;%20&#1575;&#1604;&#1606;&#1607;&#1575;&#1574;&#1610;&#1577;%20&#1593;&#1575;&#1605;%201447&#1607;&#1600;.dotx" TargetMode="External"/></Relationships>
</file>

<file path=word/theme/theme1.xml><?xml version="1.0" encoding="utf-8"?>
<a:theme xmlns:a="http://schemas.openxmlformats.org/drawingml/2006/main" name="نسق Office">
  <a:themeElements>
    <a:clrScheme name="مخصص 2">
      <a:dk1>
        <a:sysClr val="windowText" lastClr="000000"/>
      </a:dk1>
      <a:lt1>
        <a:sysClr val="window" lastClr="FFFFFF"/>
      </a:lt1>
      <a:dk2>
        <a:srgbClr val="395750"/>
      </a:dk2>
      <a:lt2>
        <a:srgbClr val="EBDDC3"/>
      </a:lt2>
      <a:accent1>
        <a:srgbClr val="FFFFFF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194FF0-E9FE-4289-B8F6-31B6A07CE3E3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قالب%20الاختبارات%20النهائية%20عام%201447هـ.dotx</Template>
  <TotalTime>2</TotalTime>
  <Pages>4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manar m</cp:lastModifiedBy>
  <cp:revision>2</cp:revision>
  <cp:lastPrinted>2026-05-11T19:35:00Z</cp:lastPrinted>
  <dcterms:created xsi:type="dcterms:W3CDTF">2026-05-11T19:48:00Z</dcterms:created>
  <dcterms:modified xsi:type="dcterms:W3CDTF">2026-05-11T19:48:00Z</dcterms:modified>
</cp:coreProperties>
</file>